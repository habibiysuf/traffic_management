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137F5" w14:textId="55B1DF11" w:rsidR="00D077E9" w:rsidRDefault="004E1369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50045" behindDoc="1" locked="0" layoutInCell="1" allowOverlap="1" wp14:anchorId="19CE5943" wp14:editId="44A1562F">
                <wp:simplePos x="0" y="0"/>
                <wp:positionH relativeFrom="page">
                  <wp:posOffset>-43543</wp:posOffset>
                </wp:positionH>
                <wp:positionV relativeFrom="paragraph">
                  <wp:posOffset>-1014821</wp:posOffset>
                </wp:positionV>
                <wp:extent cx="8066314" cy="9417957"/>
                <wp:effectExtent l="0" t="0" r="11430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6314" cy="94179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89C7E" id="Rectangle 10" o:spid="_x0000_s1026" style="position:absolute;margin-left:-3.45pt;margin-top:-79.9pt;width:635.15pt;height:741.55pt;z-index:-2516664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" fillcolor="#3592cf [3205]" strokecolor="#194868 [1605]" strokeweight="2pt">
                <w10:wrap anchorx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990E3FD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9CAB03" w14:textId="6FE32A80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7C1DC6" wp14:editId="4EF004B1">
                      <wp:extent cx="3528695" cy="1668780"/>
                      <wp:effectExtent l="0" t="0" r="0" b="762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68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AB795D" w14:textId="2752C9DB" w:rsidR="00D077E9" w:rsidRPr="00856577" w:rsidRDefault="00856577" w:rsidP="00FB1F4A">
                                  <w:pPr>
                                    <w:pStyle w:val="Title"/>
                                    <w:spacing w:after="0"/>
                                    <w:rPr>
                                      <w:sz w:val="36"/>
                                      <w:szCs w:val="28"/>
                                    </w:rPr>
                                  </w:pPr>
                                  <w:r w:rsidRPr="00856577">
                                    <w:rPr>
                                      <w:sz w:val="36"/>
                                      <w:szCs w:val="28"/>
                                    </w:rPr>
                                    <w:t xml:space="preserve">[PANDUAN APLIKASI] </w:t>
                                  </w:r>
                                  <w:r w:rsidR="00FB1F4A" w:rsidRPr="00856577">
                                    <w:rPr>
                                      <w:sz w:val="36"/>
                                      <w:szCs w:val="28"/>
                                    </w:rPr>
                                    <w:t>MANAJEMEN LAMPU LALU LINTAS BERBASIS PENGOLAHAN CITRA DIGITAL DAN KECERDASAN BUATAN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97C1D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3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" filled="f" stroked="f" strokeweight=".5pt">
                      <v:textbox>
                        <w:txbxContent>
                          <w:p w14:paraId="55AB795D" w14:textId="2752C9DB" w:rsidR="00D077E9" w:rsidRPr="00856577" w:rsidRDefault="00856577" w:rsidP="00FB1F4A">
                            <w:pPr>
                              <w:pStyle w:val="Title"/>
                              <w:spacing w:after="0"/>
                              <w:rPr>
                                <w:sz w:val="36"/>
                                <w:szCs w:val="28"/>
                              </w:rPr>
                            </w:pPr>
                            <w:r w:rsidRPr="00856577">
                              <w:rPr>
                                <w:sz w:val="36"/>
                                <w:szCs w:val="28"/>
                              </w:rPr>
                              <w:t xml:space="preserve">[PANDUAN APLIKASI] </w:t>
                            </w:r>
                            <w:r w:rsidR="00FB1F4A" w:rsidRPr="00856577">
                              <w:rPr>
                                <w:sz w:val="36"/>
                                <w:szCs w:val="28"/>
                              </w:rPr>
                              <w:t>MANAJEMEN LAMPU LALU LINTAS BERBASIS PENGOLAHAN CITRA DIGITAL DAN KECERDASAN BUATAN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E59795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C7098B1" wp14:editId="68F0DEDA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BD619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5C45B8B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6870B2C" w14:textId="6158860C" w:rsidR="00D077E9" w:rsidRDefault="00D077E9" w:rsidP="00D077E9">
            <w:pPr>
              <w:rPr>
                <w:noProof/>
              </w:rPr>
            </w:pPr>
          </w:p>
        </w:tc>
      </w:tr>
      <w:tr w:rsidR="00D077E9" w14:paraId="5D16B269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0EF9FA06F4A4BF19D0E9C5C4375D90D"/>
              </w:placeholder>
              <w15:appearance w15:val="hidden"/>
            </w:sdtPr>
            <w:sdtEndPr/>
            <w:sdtContent>
              <w:p w14:paraId="68F8C50D" w14:textId="0F82E927" w:rsidR="00D077E9" w:rsidRDefault="00D077E9" w:rsidP="00D077E9">
                <w:r w:rsidRPr="002C7DCB">
                  <w:rPr>
                    <w:rStyle w:val="SubtitleChar"/>
                    <w:b w:val="0"/>
                    <w:sz w:val="24"/>
                    <w:szCs w:val="18"/>
                  </w:rPr>
                  <w:fldChar w:fldCharType="begin"/>
                </w:r>
                <w:r w:rsidRPr="002C7DCB">
                  <w:rPr>
                    <w:rStyle w:val="SubtitleChar"/>
                    <w:b w:val="0"/>
                    <w:sz w:val="24"/>
                    <w:szCs w:val="18"/>
                  </w:rPr>
                  <w:instrText xml:space="preserve"> DATE  \@ "MMMM d"  \* MERGEFORMAT </w:instrText>
                </w:r>
                <w:r w:rsidRPr="002C7DCB">
                  <w:rPr>
                    <w:rStyle w:val="SubtitleChar"/>
                    <w:b w:val="0"/>
                    <w:sz w:val="24"/>
                    <w:szCs w:val="18"/>
                  </w:rPr>
                  <w:fldChar w:fldCharType="separate"/>
                </w:r>
                <w:r w:rsidR="00445EBF">
                  <w:rPr>
                    <w:rStyle w:val="SubtitleChar"/>
                    <w:b w:val="0"/>
                    <w:noProof/>
                    <w:sz w:val="24"/>
                    <w:szCs w:val="18"/>
                  </w:rPr>
                  <w:t>December 6</w:t>
                </w:r>
                <w:r w:rsidRPr="002C7DCB">
                  <w:rPr>
                    <w:rStyle w:val="SubtitleChar"/>
                    <w:b w:val="0"/>
                    <w:sz w:val="24"/>
                    <w:szCs w:val="18"/>
                  </w:rPr>
                  <w:fldChar w:fldCharType="end"/>
                </w:r>
                <w:r w:rsidR="00FB1F4A" w:rsidRPr="002C7DCB">
                  <w:rPr>
                    <w:rStyle w:val="SubtitleChar"/>
                    <w:b w:val="0"/>
                    <w:sz w:val="24"/>
                    <w:szCs w:val="18"/>
                  </w:rPr>
                  <w:t>2</w:t>
                </w:r>
                <w:r w:rsidR="00FB1F4A" w:rsidRPr="002C7DCB">
                  <w:rPr>
                    <w:rStyle w:val="SubtitleChar"/>
                    <w:sz w:val="24"/>
                    <w:szCs w:val="18"/>
                  </w:rPr>
                  <w:t>020</w:t>
                </w:r>
              </w:p>
            </w:sdtContent>
          </w:sdt>
          <w:p w14:paraId="72C928C6" w14:textId="6A1F7FFF" w:rsidR="00FB1F4A" w:rsidRPr="002C7DCB" w:rsidRDefault="002C7DCB" w:rsidP="00D077E9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Ary</w:t>
            </w:r>
            <w:proofErr w:type="spellEnd"/>
            <w:r>
              <w:rPr>
                <w:sz w:val="22"/>
                <w:szCs w:val="18"/>
              </w:rPr>
              <w:t xml:space="preserve"> </w:t>
            </w:r>
            <w:proofErr w:type="spellStart"/>
            <w:r>
              <w:rPr>
                <w:sz w:val="22"/>
                <w:szCs w:val="18"/>
              </w:rPr>
              <w:t>Setijadi</w:t>
            </w:r>
            <w:proofErr w:type="spellEnd"/>
            <w:r>
              <w:rPr>
                <w:sz w:val="22"/>
                <w:szCs w:val="18"/>
              </w:rPr>
              <w:t xml:space="preserve"> P.</w:t>
            </w:r>
          </w:p>
          <w:p w14:paraId="21D5B9E5" w14:textId="1350FF14" w:rsidR="002C7DCB" w:rsidRDefault="002C7DCB" w:rsidP="00D077E9">
            <w:pPr>
              <w:rPr>
                <w:sz w:val="22"/>
                <w:szCs w:val="18"/>
              </w:rPr>
            </w:pPr>
            <w:proofErr w:type="spellStart"/>
            <w:r w:rsidRPr="002C7DCB">
              <w:rPr>
                <w:sz w:val="22"/>
                <w:szCs w:val="18"/>
              </w:rPr>
              <w:t>R</w:t>
            </w:r>
            <w:r>
              <w:rPr>
                <w:sz w:val="22"/>
                <w:szCs w:val="18"/>
              </w:rPr>
              <w:t>ahadiyan</w:t>
            </w:r>
            <w:proofErr w:type="spellEnd"/>
            <w:r>
              <w:rPr>
                <w:sz w:val="22"/>
                <w:szCs w:val="18"/>
              </w:rPr>
              <w:t xml:space="preserve"> Yusuf</w:t>
            </w:r>
          </w:p>
          <w:p w14:paraId="6F46E3AA" w14:textId="34FED147" w:rsidR="002C7DCB" w:rsidRDefault="002C7DCB" w:rsidP="00D077E9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Reza </w:t>
            </w:r>
            <w:proofErr w:type="spellStart"/>
            <w:r>
              <w:rPr>
                <w:sz w:val="22"/>
                <w:szCs w:val="18"/>
              </w:rPr>
              <w:t>Darmakusuma</w:t>
            </w:r>
            <w:proofErr w:type="spellEnd"/>
          </w:p>
          <w:p w14:paraId="4FB1EF2A" w14:textId="5CCBA9D4" w:rsidR="002C7DCB" w:rsidRPr="002C7DCB" w:rsidRDefault="002C7DCB" w:rsidP="00D077E9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Ach Maulana Habibi Y.</w:t>
            </w:r>
          </w:p>
          <w:p w14:paraId="718F4B6F" w14:textId="58FE3F71" w:rsidR="00491E60" w:rsidRPr="002C7DCB" w:rsidRDefault="00491E60" w:rsidP="00D077E9">
            <w:pPr>
              <w:rPr>
                <w:sz w:val="22"/>
                <w:szCs w:val="18"/>
              </w:rPr>
            </w:pPr>
          </w:p>
          <w:p w14:paraId="70FAB5A0" w14:textId="7A813C02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4AC74694" w14:textId="3FB5F316" w:rsidR="00D077E9" w:rsidRDefault="0067111F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CA649" wp14:editId="7BA24841">
                <wp:simplePos x="0" y="0"/>
                <wp:positionH relativeFrom="page">
                  <wp:posOffset>5172075</wp:posOffset>
                </wp:positionH>
                <wp:positionV relativeFrom="paragraph">
                  <wp:posOffset>7418070</wp:posOffset>
                </wp:positionV>
                <wp:extent cx="1828800" cy="1828800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B7735E" w14:textId="77777777" w:rsidR="004E1369" w:rsidRPr="004E1369" w:rsidRDefault="004E1369" w:rsidP="004E1369">
                            <w:pPr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E1369"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MANAGEMEN LAMPU LALU LINTAS </w:t>
                            </w:r>
                          </w:p>
                          <w:p w14:paraId="3385A6EB" w14:textId="121AE45D" w:rsidR="004E1369" w:rsidRPr="004E1369" w:rsidRDefault="004E1369" w:rsidP="004E1369">
                            <w:pPr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E1369"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BERBASIS KECERDASAN BUATAN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CA649" id="Text Box 1" o:spid="_x0000_s1027" type="#_x0000_t202" style="position:absolute;margin-left:407.25pt;margin-top:584.1pt;width:2in;height:2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" filled="f" stroked="f">
                <v:fill o:detectmouseclick="t"/>
                <v:textbox style="mso-fit-shape-to-text:t">
                  <w:txbxContent>
                    <w:p w14:paraId="2CB7735E" w14:textId="77777777" w:rsidR="004E1369" w:rsidRPr="004E1369" w:rsidRDefault="004E1369" w:rsidP="004E1369">
                      <w:pPr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E1369">
                        <w:rPr>
                          <w:noProof/>
                          <w:color w:val="auto"/>
                          <w:sz w:val="24"/>
                          <w:szCs w:val="2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MANAGEMEN LAMPU LALU LINTAS </w:t>
                      </w:r>
                    </w:p>
                    <w:p w14:paraId="3385A6EB" w14:textId="121AE45D" w:rsidR="004E1369" w:rsidRPr="004E1369" w:rsidRDefault="004E1369" w:rsidP="004E1369">
                      <w:pPr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E1369">
                        <w:rPr>
                          <w:noProof/>
                          <w:color w:val="auto"/>
                          <w:sz w:val="24"/>
                          <w:szCs w:val="2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BERBASIS KECERDASAN BUATAN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1F4A" w:rsidRPr="004E1369">
        <w:rPr>
          <w:noProof/>
        </w:rPr>
        <w:drawing>
          <wp:anchor distT="0" distB="0" distL="114300" distR="114300" simplePos="0" relativeHeight="251651070" behindDoc="1" locked="0" layoutInCell="1" allowOverlap="1" wp14:anchorId="33CF661E" wp14:editId="1BBAD782">
            <wp:simplePos x="0" y="0"/>
            <wp:positionH relativeFrom="margin">
              <wp:posOffset>810471</wp:posOffset>
            </wp:positionH>
            <wp:positionV relativeFrom="paragraph">
              <wp:posOffset>461645</wp:posOffset>
            </wp:positionV>
            <wp:extent cx="5895975" cy="5120005"/>
            <wp:effectExtent l="0" t="0" r="9525" b="4445"/>
            <wp:wrapNone/>
            <wp:docPr id="11" name="Grid" descr="grid plane">
              <a:extLst xmlns:a="http://schemas.openxmlformats.org/drawingml/2006/main">
                <a:ext uri="{FF2B5EF4-FFF2-40B4-BE49-F238E27FC236}">
                  <a16:creationId xmlns:a16="http://schemas.microsoft.com/office/drawing/2014/main" id="{71F5A0B2-7584-4034-8919-A5F2C482F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id" descr="grid plane">
                      <a:extLst>
                        <a:ext uri="{FF2B5EF4-FFF2-40B4-BE49-F238E27FC236}">
                          <a16:creationId xmlns:a16="http://schemas.microsoft.com/office/drawing/2014/main" id="{71F5A0B2-7584-4034-8919-A5F2C482F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7" r="-943" b="-1096"/>
                    <a:stretch/>
                  </pic:blipFill>
                  <pic:spPr>
                    <a:xfrm>
                      <a:off x="0" y="0"/>
                      <a:ext cx="589597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369">
        <w:rPr>
          <w:noProof/>
        </w:rPr>
        <w:drawing>
          <wp:anchor distT="0" distB="0" distL="114300" distR="114300" simplePos="0" relativeHeight="251657216" behindDoc="1" locked="0" layoutInCell="1" allowOverlap="1" wp14:anchorId="1221EEA1" wp14:editId="69EA4D4C">
            <wp:simplePos x="0" y="0"/>
            <wp:positionH relativeFrom="column">
              <wp:posOffset>3978910</wp:posOffset>
            </wp:positionH>
            <wp:positionV relativeFrom="paragraph">
              <wp:posOffset>7412990</wp:posOffset>
            </wp:positionV>
            <wp:extent cx="579257" cy="544286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57" cy="54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369"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13283868" wp14:editId="4BAACECA">
                <wp:simplePos x="0" y="0"/>
                <wp:positionH relativeFrom="page">
                  <wp:align>right</wp:align>
                </wp:positionH>
                <wp:positionV relativeFrom="page">
                  <wp:posOffset>6670964</wp:posOffset>
                </wp:positionV>
                <wp:extent cx="7786255" cy="3374390"/>
                <wp:effectExtent l="0" t="0" r="5715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255" cy="33743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FA7B2E" id="Rectangle 2" o:spid="_x0000_s1026" alt="colored rectangle" style="position:absolute;margin-left:561.9pt;margin-top:525.25pt;width:613.1pt;height:265.7pt;z-index:-25166336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" fillcolor="#3592cf [3205]" stroked="f" strokeweight="2pt">
                <w10:wrap anchorx="page"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2C782321" wp14:editId="25B229F5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272480" id="Rectangle 3" o:spid="_x0000_s1026" alt="white rectangle for text on cover" style="position:absolute;margin-left:-16.15pt;margin-top:70.9pt;width:310.15pt;height:651pt;z-index:-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</w:p>
    <w:p w14:paraId="727A14C7" w14:textId="5FA557CA" w:rsidR="009778CD" w:rsidRDefault="00856577" w:rsidP="00856577">
      <w:pPr>
        <w:pStyle w:val="Name"/>
        <w:spacing w:line="360" w:lineRule="auto"/>
        <w:ind w:left="142" w:hanging="142"/>
        <w:jc w:val="left"/>
        <w:rPr>
          <w:sz w:val="36"/>
          <w:szCs w:val="28"/>
        </w:rPr>
      </w:pPr>
      <w:r>
        <w:rPr>
          <w:sz w:val="36"/>
          <w:szCs w:val="28"/>
        </w:rPr>
        <w:lastRenderedPageBreak/>
        <w:t xml:space="preserve">Panduan </w:t>
      </w:r>
      <w:proofErr w:type="spellStart"/>
      <w:r>
        <w:rPr>
          <w:sz w:val="36"/>
          <w:szCs w:val="28"/>
        </w:rPr>
        <w:t>Aplikasi</w:t>
      </w:r>
      <w:proofErr w:type="spellEnd"/>
    </w:p>
    <w:p w14:paraId="76F8C151" w14:textId="557D6F32" w:rsidR="00856577" w:rsidRDefault="00856577" w:rsidP="00856577">
      <w:pPr>
        <w:pStyle w:val="Name"/>
        <w:spacing w:line="360" w:lineRule="auto"/>
        <w:jc w:val="both"/>
        <w:rPr>
          <w:b w:val="0"/>
          <w:bCs/>
        </w:rPr>
      </w:pPr>
      <w:r>
        <w:rPr>
          <w:b w:val="0"/>
          <w:bCs/>
        </w:rPr>
        <w:t xml:space="preserve">Draft </w:t>
      </w:r>
      <w:proofErr w:type="spellStart"/>
      <w:r>
        <w:rPr>
          <w:b w:val="0"/>
          <w:bCs/>
        </w:rPr>
        <w:t>ini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menjelaskan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tentang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panduan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mengatur</w:t>
      </w:r>
      <w:proofErr w:type="spellEnd"/>
      <w:r>
        <w:rPr>
          <w:b w:val="0"/>
          <w:bCs/>
        </w:rPr>
        <w:t xml:space="preserve"> parameter pada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manajemen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lalu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lintas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berbasi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pengolahan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citra</w:t>
      </w:r>
      <w:proofErr w:type="spellEnd"/>
      <w:r>
        <w:rPr>
          <w:b w:val="0"/>
          <w:bCs/>
        </w:rPr>
        <w:t xml:space="preserve"> dan </w:t>
      </w:r>
      <w:proofErr w:type="spellStart"/>
      <w:r>
        <w:rPr>
          <w:b w:val="0"/>
          <w:bCs/>
        </w:rPr>
        <w:t>kecerdasan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buatan</w:t>
      </w:r>
      <w:proofErr w:type="spellEnd"/>
      <w:r>
        <w:rPr>
          <w:b w:val="0"/>
          <w:bCs/>
        </w:rPr>
        <w:t xml:space="preserve">. </w:t>
      </w:r>
      <w:proofErr w:type="spellStart"/>
      <w:r>
        <w:rPr>
          <w:b w:val="0"/>
          <w:bCs/>
        </w:rPr>
        <w:t>Fitur</w:t>
      </w:r>
      <w:proofErr w:type="spellEnd"/>
      <w:r>
        <w:rPr>
          <w:b w:val="0"/>
          <w:bCs/>
        </w:rPr>
        <w:t xml:space="preserve"> GUI (</w:t>
      </w:r>
      <w:r w:rsidRPr="00856577">
        <w:rPr>
          <w:b w:val="0"/>
          <w:bCs/>
          <w:i/>
          <w:iCs/>
        </w:rPr>
        <w:t>Graphical User Interface</w:t>
      </w:r>
      <w:r>
        <w:rPr>
          <w:b w:val="0"/>
          <w:bCs/>
        </w:rPr>
        <w:t xml:space="preserve">) </w:t>
      </w:r>
      <w:proofErr w:type="spellStart"/>
      <w:r>
        <w:rPr>
          <w:b w:val="0"/>
          <w:bCs/>
        </w:rPr>
        <w:t>dibuat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untuk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memudahkan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pengguna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untuk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mengatur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berbagai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hal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diperlukan</w:t>
      </w:r>
      <w:proofErr w:type="spellEnd"/>
      <w:r>
        <w:rPr>
          <w:b w:val="0"/>
          <w:bCs/>
        </w:rPr>
        <w:t xml:space="preserve"> agar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berjalan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normal. </w:t>
      </w:r>
      <w:r w:rsidR="0081204E">
        <w:rPr>
          <w:b w:val="0"/>
          <w:bCs/>
        </w:rPr>
        <w:t xml:space="preserve">GUI </w:t>
      </w:r>
      <w:proofErr w:type="spellStart"/>
      <w:r w:rsidR="0081204E">
        <w:rPr>
          <w:b w:val="0"/>
          <w:bCs/>
        </w:rPr>
        <w:t>dibuat</w:t>
      </w:r>
      <w:proofErr w:type="spellEnd"/>
      <w:r w:rsidR="0081204E">
        <w:rPr>
          <w:b w:val="0"/>
          <w:bCs/>
        </w:rPr>
        <w:t xml:space="preserve"> </w:t>
      </w:r>
      <w:proofErr w:type="spellStart"/>
      <w:r w:rsidR="0081204E">
        <w:rPr>
          <w:b w:val="0"/>
          <w:bCs/>
        </w:rPr>
        <w:t>dengan</w:t>
      </w:r>
      <w:proofErr w:type="spellEnd"/>
      <w:r w:rsidR="0081204E">
        <w:rPr>
          <w:b w:val="0"/>
          <w:bCs/>
        </w:rPr>
        <w:t xml:space="preserve"> </w:t>
      </w:r>
      <w:proofErr w:type="spellStart"/>
      <w:r w:rsidR="0081204E">
        <w:rPr>
          <w:b w:val="0"/>
          <w:bCs/>
        </w:rPr>
        <w:t>mengubah</w:t>
      </w:r>
      <w:proofErr w:type="spellEnd"/>
      <w:r w:rsidR="0081204E">
        <w:rPr>
          <w:b w:val="0"/>
          <w:bCs/>
        </w:rPr>
        <w:t xml:space="preserve"> </w:t>
      </w:r>
      <w:proofErr w:type="spellStart"/>
      <w:r w:rsidR="0081204E">
        <w:rPr>
          <w:b w:val="0"/>
          <w:bCs/>
        </w:rPr>
        <w:t>argparse</w:t>
      </w:r>
      <w:r w:rsidR="00D95F61">
        <w:rPr>
          <w:b w:val="0"/>
          <w:bCs/>
        </w:rPr>
        <w:t>r</w:t>
      </w:r>
      <w:proofErr w:type="spellEnd"/>
      <w:r w:rsidR="00D95F61">
        <w:rPr>
          <w:b w:val="0"/>
          <w:bCs/>
        </w:rPr>
        <w:t xml:space="preserve"> pada program </w:t>
      </w:r>
      <w:proofErr w:type="spellStart"/>
      <w:r w:rsidR="00D95F61">
        <w:rPr>
          <w:b w:val="0"/>
          <w:bCs/>
        </w:rPr>
        <w:t>menjadi</w:t>
      </w:r>
      <w:proofErr w:type="spellEnd"/>
      <w:r w:rsidR="00D95F61">
        <w:rPr>
          <w:b w:val="0"/>
          <w:bCs/>
        </w:rPr>
        <w:t xml:space="preserve"> </w:t>
      </w:r>
      <w:proofErr w:type="spellStart"/>
      <w:r w:rsidR="00D95F61">
        <w:rPr>
          <w:b w:val="0"/>
          <w:bCs/>
        </w:rPr>
        <w:t>Gooeyparse</w:t>
      </w:r>
      <w:proofErr w:type="spellEnd"/>
      <w:r w:rsidR="00D95F61">
        <w:rPr>
          <w:b w:val="0"/>
          <w:bCs/>
        </w:rPr>
        <w:t>.</w:t>
      </w:r>
    </w:p>
    <w:p w14:paraId="2A678017" w14:textId="42166A9B" w:rsidR="00733346" w:rsidRDefault="00733346" w:rsidP="00856577">
      <w:pPr>
        <w:pStyle w:val="Name"/>
        <w:spacing w:line="360" w:lineRule="auto"/>
        <w:jc w:val="both"/>
        <w:rPr>
          <w:b w:val="0"/>
          <w:bCs/>
        </w:rPr>
      </w:pPr>
      <w:proofErr w:type="spellStart"/>
      <w:r>
        <w:rPr>
          <w:b w:val="0"/>
          <w:bCs/>
        </w:rPr>
        <w:t>Untuk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memulai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, admin pada </w:t>
      </w:r>
      <w:proofErr w:type="spellStart"/>
      <w:r>
        <w:rPr>
          <w:b w:val="0"/>
          <w:bCs/>
        </w:rPr>
        <w:t>pengendali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pusat</w:t>
      </w:r>
      <w:proofErr w:type="spellEnd"/>
      <w:r>
        <w:rPr>
          <w:b w:val="0"/>
          <w:bCs/>
        </w:rPr>
        <w:t xml:space="preserve"> (windows user) </w:t>
      </w:r>
      <w:proofErr w:type="spellStart"/>
      <w:r>
        <w:rPr>
          <w:b w:val="0"/>
          <w:bCs/>
        </w:rPr>
        <w:t>membuka</w:t>
      </w:r>
      <w:proofErr w:type="spellEnd"/>
      <w:r>
        <w:rPr>
          <w:b w:val="0"/>
          <w:bCs/>
        </w:rPr>
        <w:t xml:space="preserve"> command </w:t>
      </w:r>
      <w:proofErr w:type="spellStart"/>
      <w:r>
        <w:rPr>
          <w:b w:val="0"/>
          <w:bCs/>
        </w:rPr>
        <w:t>promt</w:t>
      </w:r>
      <w:proofErr w:type="spellEnd"/>
      <w:r>
        <w:rPr>
          <w:b w:val="0"/>
          <w:bCs/>
        </w:rPr>
        <w:t xml:space="preserve"> / windows </w:t>
      </w:r>
      <w:proofErr w:type="spellStart"/>
      <w:r>
        <w:rPr>
          <w:b w:val="0"/>
          <w:bCs/>
        </w:rPr>
        <w:t>powershell</w:t>
      </w:r>
      <w:proofErr w:type="spellEnd"/>
      <w:r>
        <w:rPr>
          <w:b w:val="0"/>
          <w:bCs/>
        </w:rPr>
        <w:t xml:space="preserve">. </w:t>
      </w:r>
      <w:proofErr w:type="spellStart"/>
      <w:r>
        <w:rPr>
          <w:b w:val="0"/>
          <w:bCs/>
        </w:rPr>
        <w:t>Lalu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masuk</w:t>
      </w:r>
      <w:proofErr w:type="spellEnd"/>
      <w:r>
        <w:rPr>
          <w:b w:val="0"/>
          <w:bCs/>
        </w:rPr>
        <w:t xml:space="preserve"> directory file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berada</w:t>
      </w:r>
      <w:proofErr w:type="spellEnd"/>
      <w:r>
        <w:rPr>
          <w:b w:val="0"/>
          <w:bCs/>
        </w:rPr>
        <w:t xml:space="preserve">. Program </w:t>
      </w:r>
      <w:proofErr w:type="spellStart"/>
      <w:r>
        <w:rPr>
          <w:b w:val="0"/>
          <w:bCs/>
        </w:rPr>
        <w:t>dimulai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mengetikkan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perintah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sebagai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berikut</w:t>
      </w:r>
      <w:proofErr w:type="spellEnd"/>
      <w:r>
        <w:rPr>
          <w:b w:val="0"/>
          <w:bCs/>
        </w:rPr>
        <w:t>:</w:t>
      </w:r>
    </w:p>
    <w:p w14:paraId="71048908" w14:textId="7FB1E30C" w:rsidR="00733346" w:rsidRDefault="00733346" w:rsidP="00856577">
      <w:pPr>
        <w:pStyle w:val="Name"/>
        <w:spacing w:line="360" w:lineRule="auto"/>
        <w:jc w:val="both"/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044C2" wp14:editId="627E766D">
                <wp:simplePos x="0" y="0"/>
                <wp:positionH relativeFrom="margin">
                  <wp:align>left</wp:align>
                </wp:positionH>
                <wp:positionV relativeFrom="paragraph">
                  <wp:posOffset>78951</wp:posOffset>
                </wp:positionV>
                <wp:extent cx="6112934" cy="321734"/>
                <wp:effectExtent l="0" t="0" r="21590" b="2159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934" cy="321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AC226F" w14:textId="5FF8B13B" w:rsidR="00733346" w:rsidRPr="006B6009" w:rsidRDefault="00733346" w:rsidP="00733346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# python3 main.py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044C2" id="Text Box 22" o:spid="_x0000_s1028" type="#_x0000_t202" style="position:absolute;left:0;text-align:left;margin-left:0;margin-top:6.2pt;width:481.35pt;height:25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" fillcolor="white [3201]" strokeweight=".5pt">
                <v:textbox>
                  <w:txbxContent>
                    <w:p w14:paraId="6DAC226F" w14:textId="5FF8B13B" w:rsidR="00733346" w:rsidRPr="006B6009" w:rsidRDefault="00733346" w:rsidP="00733346">
                      <w:pPr>
                        <w:rPr>
                          <w:rFonts w:ascii="Courier New" w:hAnsi="Courier New" w:cs="Courier New"/>
                          <w:b w:val="0"/>
                          <w:bCs/>
                          <w:sz w:val="22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b w:val="0"/>
                          <w:bCs/>
                          <w:sz w:val="22"/>
                          <w:szCs w:val="18"/>
                        </w:rPr>
                        <w:t># python3 main.py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B510C2" w14:textId="65176A3D" w:rsidR="00856577" w:rsidRPr="00856577" w:rsidRDefault="00856577" w:rsidP="00856577">
      <w:pPr>
        <w:pStyle w:val="Name"/>
        <w:spacing w:line="360" w:lineRule="auto"/>
        <w:jc w:val="both"/>
        <w:rPr>
          <w:b w:val="0"/>
          <w:bCs/>
        </w:rPr>
      </w:pPr>
    </w:p>
    <w:p w14:paraId="3B3BA3DA" w14:textId="652C70DA" w:rsidR="00856577" w:rsidRPr="00856577" w:rsidRDefault="00856577" w:rsidP="00856577">
      <w:pPr>
        <w:pStyle w:val="Name"/>
        <w:ind w:left="142" w:hanging="142"/>
        <w:jc w:val="left"/>
      </w:pPr>
    </w:p>
    <w:p w14:paraId="75ECBA47" w14:textId="77777777" w:rsidR="00856577" w:rsidRDefault="00856577" w:rsidP="009778CD">
      <w:pPr>
        <w:tabs>
          <w:tab w:val="left" w:pos="1893"/>
        </w:tabs>
      </w:pPr>
    </w:p>
    <w:p w14:paraId="15FC06FE" w14:textId="77777777" w:rsidR="00856577" w:rsidRDefault="00856577" w:rsidP="009778CD">
      <w:pPr>
        <w:tabs>
          <w:tab w:val="left" w:pos="1893"/>
        </w:tabs>
      </w:pPr>
    </w:p>
    <w:p w14:paraId="594C5831" w14:textId="77777777" w:rsidR="00733346" w:rsidRDefault="00733346" w:rsidP="009778CD">
      <w:pPr>
        <w:tabs>
          <w:tab w:val="left" w:pos="1893"/>
        </w:tabs>
      </w:pPr>
    </w:p>
    <w:p w14:paraId="152B4D6A" w14:textId="77777777" w:rsidR="00733346" w:rsidRDefault="00733346" w:rsidP="009778CD">
      <w:pPr>
        <w:tabs>
          <w:tab w:val="left" w:pos="1893"/>
        </w:tabs>
      </w:pPr>
    </w:p>
    <w:p w14:paraId="3CBC0905" w14:textId="6242ECB4" w:rsidR="00733346" w:rsidRDefault="00733346" w:rsidP="009778CD">
      <w:pPr>
        <w:tabs>
          <w:tab w:val="left" w:pos="1893"/>
        </w:tabs>
      </w:pPr>
    </w:p>
    <w:p w14:paraId="3C7FAB1A" w14:textId="08D3EC00" w:rsidR="00733346" w:rsidRDefault="00733346" w:rsidP="009778CD">
      <w:pPr>
        <w:tabs>
          <w:tab w:val="left" w:pos="1893"/>
        </w:tabs>
      </w:pPr>
    </w:p>
    <w:p w14:paraId="45117086" w14:textId="4916AB2E" w:rsidR="00733346" w:rsidRDefault="00733346" w:rsidP="009778CD">
      <w:pPr>
        <w:tabs>
          <w:tab w:val="left" w:pos="1893"/>
        </w:tabs>
      </w:pPr>
    </w:p>
    <w:p w14:paraId="05B1F023" w14:textId="16561BD3" w:rsidR="00733346" w:rsidRDefault="00733346" w:rsidP="009778CD">
      <w:pPr>
        <w:tabs>
          <w:tab w:val="left" w:pos="1893"/>
        </w:tabs>
      </w:pPr>
    </w:p>
    <w:p w14:paraId="00762E78" w14:textId="50E169A4" w:rsidR="00733346" w:rsidRDefault="00733346" w:rsidP="009778CD">
      <w:pPr>
        <w:tabs>
          <w:tab w:val="left" w:pos="1893"/>
        </w:tabs>
      </w:pPr>
    </w:p>
    <w:p w14:paraId="729E8D52" w14:textId="47A078CD" w:rsidR="00733346" w:rsidRDefault="00733346" w:rsidP="009778CD">
      <w:pPr>
        <w:tabs>
          <w:tab w:val="left" w:pos="1893"/>
        </w:tabs>
      </w:pPr>
    </w:p>
    <w:p w14:paraId="72472D9B" w14:textId="2FAD8B0C" w:rsidR="00733346" w:rsidRDefault="00733346" w:rsidP="009778CD">
      <w:pPr>
        <w:tabs>
          <w:tab w:val="left" w:pos="1893"/>
        </w:tabs>
      </w:pPr>
    </w:p>
    <w:p w14:paraId="2FBC0907" w14:textId="5BB317D3" w:rsidR="00733346" w:rsidRDefault="00733346" w:rsidP="009778CD">
      <w:pPr>
        <w:tabs>
          <w:tab w:val="left" w:pos="1893"/>
        </w:tabs>
      </w:pPr>
    </w:p>
    <w:p w14:paraId="00A5E208" w14:textId="76DD015A" w:rsidR="00733346" w:rsidRDefault="00733346" w:rsidP="009778CD">
      <w:pPr>
        <w:tabs>
          <w:tab w:val="left" w:pos="1893"/>
        </w:tabs>
      </w:pPr>
    </w:p>
    <w:p w14:paraId="1789DF99" w14:textId="1F53A004" w:rsidR="00733346" w:rsidRDefault="00733346" w:rsidP="009778CD">
      <w:pPr>
        <w:tabs>
          <w:tab w:val="left" w:pos="1893"/>
        </w:tabs>
      </w:pPr>
    </w:p>
    <w:p w14:paraId="662E6C1A" w14:textId="1DF6198F" w:rsidR="00733346" w:rsidRDefault="00733346" w:rsidP="009778CD">
      <w:pPr>
        <w:tabs>
          <w:tab w:val="left" w:pos="1893"/>
        </w:tabs>
      </w:pPr>
    </w:p>
    <w:p w14:paraId="053F3CF3" w14:textId="6611DA04" w:rsidR="00733346" w:rsidRDefault="00733346" w:rsidP="009778CD">
      <w:pPr>
        <w:tabs>
          <w:tab w:val="left" w:pos="1893"/>
        </w:tabs>
      </w:pPr>
    </w:p>
    <w:p w14:paraId="55E5BDF1" w14:textId="69B4B55E" w:rsidR="00733346" w:rsidRDefault="00733346" w:rsidP="009778CD">
      <w:pPr>
        <w:tabs>
          <w:tab w:val="left" w:pos="1893"/>
        </w:tabs>
      </w:pPr>
    </w:p>
    <w:p w14:paraId="549EC9CA" w14:textId="6AB020C6" w:rsidR="00733346" w:rsidRDefault="00733346" w:rsidP="009778CD">
      <w:pPr>
        <w:tabs>
          <w:tab w:val="left" w:pos="1893"/>
        </w:tabs>
      </w:pPr>
    </w:p>
    <w:p w14:paraId="197574F7" w14:textId="77777777" w:rsidR="00733346" w:rsidRPr="00733346" w:rsidRDefault="00733346" w:rsidP="00733346">
      <w:pPr>
        <w:tabs>
          <w:tab w:val="left" w:pos="1893"/>
        </w:tabs>
        <w:spacing w:line="360" w:lineRule="auto"/>
        <w:rPr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386949" wp14:editId="4945BCC8">
            <wp:simplePos x="0" y="0"/>
            <wp:positionH relativeFrom="margin">
              <wp:posOffset>600710</wp:posOffset>
            </wp:positionH>
            <wp:positionV relativeFrom="paragraph">
              <wp:posOffset>703157</wp:posOffset>
            </wp:positionV>
            <wp:extent cx="5259159" cy="6951134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159" cy="695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33346">
        <w:rPr>
          <w:b w:val="0"/>
          <w:bCs/>
        </w:rPr>
        <w:t>Berikut</w:t>
      </w:r>
      <w:proofErr w:type="spellEnd"/>
      <w:r w:rsidRPr="00733346">
        <w:rPr>
          <w:b w:val="0"/>
          <w:bCs/>
        </w:rPr>
        <w:t xml:space="preserve"> </w:t>
      </w:r>
      <w:proofErr w:type="spellStart"/>
      <w:r w:rsidRPr="00733346">
        <w:rPr>
          <w:b w:val="0"/>
          <w:bCs/>
        </w:rPr>
        <w:t>adalah</w:t>
      </w:r>
      <w:proofErr w:type="spellEnd"/>
      <w:r w:rsidRPr="00733346">
        <w:rPr>
          <w:b w:val="0"/>
          <w:bCs/>
        </w:rPr>
        <w:t xml:space="preserve"> </w:t>
      </w:r>
      <w:proofErr w:type="spellStart"/>
      <w:r w:rsidRPr="00733346">
        <w:rPr>
          <w:b w:val="0"/>
          <w:bCs/>
        </w:rPr>
        <w:t>tampilan</w:t>
      </w:r>
      <w:proofErr w:type="spellEnd"/>
      <w:r w:rsidRPr="00733346">
        <w:rPr>
          <w:b w:val="0"/>
          <w:bCs/>
        </w:rPr>
        <w:t xml:space="preserve"> </w:t>
      </w:r>
      <w:proofErr w:type="spellStart"/>
      <w:r w:rsidRPr="00733346">
        <w:rPr>
          <w:b w:val="0"/>
          <w:bCs/>
        </w:rPr>
        <w:t>awal</w:t>
      </w:r>
      <w:proofErr w:type="spellEnd"/>
      <w:r w:rsidRPr="00733346">
        <w:rPr>
          <w:b w:val="0"/>
          <w:bCs/>
        </w:rPr>
        <w:t xml:space="preserve"> </w:t>
      </w:r>
      <w:proofErr w:type="spellStart"/>
      <w:r w:rsidRPr="00733346">
        <w:rPr>
          <w:b w:val="0"/>
          <w:bCs/>
        </w:rPr>
        <w:t>ketika</w:t>
      </w:r>
      <w:proofErr w:type="spellEnd"/>
      <w:r w:rsidRPr="00733346">
        <w:rPr>
          <w:b w:val="0"/>
          <w:bCs/>
        </w:rPr>
        <w:t xml:space="preserve"> program main.py </w:t>
      </w:r>
      <w:proofErr w:type="spellStart"/>
      <w:r w:rsidRPr="00733346">
        <w:rPr>
          <w:b w:val="0"/>
          <w:bCs/>
        </w:rPr>
        <w:t>dieksekusi</w:t>
      </w:r>
      <w:proofErr w:type="spellEnd"/>
      <w:r>
        <w:rPr>
          <w:b w:val="0"/>
          <w:bCs/>
        </w:rPr>
        <w:t xml:space="preserve">. </w:t>
      </w:r>
      <w:proofErr w:type="spellStart"/>
      <w:r>
        <w:rPr>
          <w:b w:val="0"/>
          <w:bCs/>
        </w:rPr>
        <w:t>Pengguna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diharuskan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untuk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mengisi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kolom</w:t>
      </w:r>
      <w:proofErr w:type="spellEnd"/>
      <w:r>
        <w:rPr>
          <w:b w:val="0"/>
          <w:bCs/>
        </w:rPr>
        <w:t xml:space="preserve"> dan </w:t>
      </w:r>
      <w:proofErr w:type="spellStart"/>
      <w:r>
        <w:rPr>
          <w:b w:val="0"/>
          <w:bCs/>
        </w:rPr>
        <w:t>menginput</w:t>
      </w:r>
      <w:proofErr w:type="spellEnd"/>
      <w:r>
        <w:rPr>
          <w:b w:val="0"/>
          <w:bCs/>
        </w:rPr>
        <w:t xml:space="preserve"> file yang </w:t>
      </w:r>
      <w:proofErr w:type="spellStart"/>
      <w:r>
        <w:rPr>
          <w:b w:val="0"/>
          <w:bCs/>
        </w:rPr>
        <w:t>diperlukan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untuk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memulai</w:t>
      </w:r>
      <w:proofErr w:type="spellEnd"/>
      <w:r>
        <w:rPr>
          <w:b w:val="0"/>
          <w:bCs/>
        </w:rPr>
        <w:t xml:space="preserve"> program.</w:t>
      </w:r>
    </w:p>
    <w:p w14:paraId="4A14E6BF" w14:textId="77777777" w:rsidR="00733346" w:rsidRDefault="00733346" w:rsidP="00733346">
      <w:pPr>
        <w:tabs>
          <w:tab w:val="left" w:pos="1893"/>
        </w:tabs>
      </w:pPr>
    </w:p>
    <w:p w14:paraId="01E63655" w14:textId="1EE4FE03" w:rsidR="00733346" w:rsidRPr="00733346" w:rsidRDefault="00733346" w:rsidP="009778CD">
      <w:pPr>
        <w:tabs>
          <w:tab w:val="left" w:pos="1893"/>
        </w:tabs>
        <w:rPr>
          <w:b w:val="0"/>
          <w:bCs/>
        </w:rPr>
      </w:pPr>
    </w:p>
    <w:p w14:paraId="772F0F63" w14:textId="0A9EA6B4" w:rsidR="00733346" w:rsidRDefault="00733346" w:rsidP="009778CD">
      <w:pPr>
        <w:tabs>
          <w:tab w:val="left" w:pos="1893"/>
        </w:tabs>
      </w:pPr>
    </w:p>
    <w:p w14:paraId="15DAAC53" w14:textId="3DFFEA06" w:rsidR="00733346" w:rsidRPr="00733346" w:rsidRDefault="00733346" w:rsidP="009778CD">
      <w:pPr>
        <w:tabs>
          <w:tab w:val="left" w:pos="1893"/>
        </w:tabs>
        <w:rPr>
          <w:b w:val="0"/>
          <w:bCs/>
        </w:rPr>
      </w:pPr>
      <w:proofErr w:type="spellStart"/>
      <w:r w:rsidRPr="00733346">
        <w:rPr>
          <w:b w:val="0"/>
          <w:bCs/>
        </w:rPr>
        <w:lastRenderedPageBreak/>
        <w:t>Ketika</w:t>
      </w:r>
      <w:proofErr w:type="spellEnd"/>
      <w:r w:rsidRPr="00733346">
        <w:rPr>
          <w:b w:val="0"/>
          <w:bCs/>
        </w:rPr>
        <w:t xml:space="preserve"> parameter </w:t>
      </w:r>
      <w:proofErr w:type="spellStart"/>
      <w:r w:rsidRPr="00733346">
        <w:rPr>
          <w:b w:val="0"/>
          <w:bCs/>
        </w:rPr>
        <w:t>sudah</w:t>
      </w:r>
      <w:proofErr w:type="spellEnd"/>
      <w:r w:rsidRPr="00733346">
        <w:rPr>
          <w:b w:val="0"/>
          <w:bCs/>
        </w:rPr>
        <w:t xml:space="preserve"> </w:t>
      </w:r>
      <w:proofErr w:type="spellStart"/>
      <w:r w:rsidRPr="00733346">
        <w:rPr>
          <w:b w:val="0"/>
          <w:bCs/>
        </w:rPr>
        <w:t>dimasukkan</w:t>
      </w:r>
      <w:proofErr w:type="spellEnd"/>
      <w:r w:rsidRPr="00733346">
        <w:rPr>
          <w:b w:val="0"/>
          <w:bCs/>
        </w:rPr>
        <w:t xml:space="preserve">, </w:t>
      </w:r>
      <w:proofErr w:type="spellStart"/>
      <w:r w:rsidRPr="00733346">
        <w:rPr>
          <w:b w:val="0"/>
          <w:bCs/>
        </w:rPr>
        <w:t>maka</w:t>
      </w:r>
      <w:proofErr w:type="spellEnd"/>
      <w:r w:rsidRPr="00733346">
        <w:rPr>
          <w:b w:val="0"/>
          <w:bCs/>
        </w:rPr>
        <w:t xml:space="preserve"> user </w:t>
      </w:r>
      <w:proofErr w:type="spellStart"/>
      <w:r w:rsidRPr="00733346">
        <w:rPr>
          <w:b w:val="0"/>
          <w:bCs/>
        </w:rPr>
        <w:t>memencet</w:t>
      </w:r>
      <w:proofErr w:type="spellEnd"/>
      <w:r w:rsidRPr="00733346">
        <w:rPr>
          <w:b w:val="0"/>
          <w:bCs/>
        </w:rPr>
        <w:t xml:space="preserve"> </w:t>
      </w:r>
      <w:proofErr w:type="spellStart"/>
      <w:r w:rsidRPr="00733346">
        <w:rPr>
          <w:b w:val="0"/>
          <w:bCs/>
        </w:rPr>
        <w:t>tombol</w:t>
      </w:r>
      <w:proofErr w:type="spellEnd"/>
      <w:r w:rsidRPr="00733346">
        <w:rPr>
          <w:b w:val="0"/>
          <w:bCs/>
        </w:rPr>
        <w:t xml:space="preserve"> Start</w:t>
      </w:r>
      <w:r>
        <w:rPr>
          <w:b w:val="0"/>
          <w:bCs/>
        </w:rPr>
        <w:t xml:space="preserve">. </w:t>
      </w:r>
      <w:proofErr w:type="spellStart"/>
      <w:r>
        <w:rPr>
          <w:b w:val="0"/>
          <w:bCs/>
        </w:rPr>
        <w:t>Lalu</w:t>
      </w:r>
      <w:proofErr w:type="spellEnd"/>
      <w:r>
        <w:rPr>
          <w:b w:val="0"/>
          <w:bCs/>
        </w:rPr>
        <w:t xml:space="preserve"> program </w:t>
      </w:r>
      <w:proofErr w:type="spellStart"/>
      <w:r>
        <w:rPr>
          <w:b w:val="0"/>
          <w:bCs/>
        </w:rPr>
        <w:t>akan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memulai</w:t>
      </w:r>
      <w:proofErr w:type="spellEnd"/>
      <w:r>
        <w:rPr>
          <w:b w:val="0"/>
          <w:bCs/>
        </w:rPr>
        <w:t xml:space="preserve"> proses. </w:t>
      </w:r>
      <w:proofErr w:type="spellStart"/>
      <w:r w:rsidR="007E6125">
        <w:rPr>
          <w:b w:val="0"/>
          <w:bCs/>
        </w:rPr>
        <w:t>T</w:t>
      </w:r>
      <w:r>
        <w:rPr>
          <w:b w:val="0"/>
          <w:bCs/>
        </w:rPr>
        <w:t>erdapat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tombol</w:t>
      </w:r>
      <w:proofErr w:type="spellEnd"/>
      <w:r>
        <w:rPr>
          <w:b w:val="0"/>
          <w:bCs/>
        </w:rPr>
        <w:t xml:space="preserve"> Stop</w:t>
      </w:r>
      <w:r w:rsidR="007E6125">
        <w:rPr>
          <w:b w:val="0"/>
          <w:bCs/>
        </w:rPr>
        <w:t xml:space="preserve"> </w:t>
      </w:r>
      <w:proofErr w:type="spellStart"/>
      <w:r w:rsidR="007E6125">
        <w:rPr>
          <w:b w:val="0"/>
          <w:bCs/>
        </w:rPr>
        <w:t>untuk</w:t>
      </w:r>
      <w:proofErr w:type="spellEnd"/>
      <w:r w:rsidR="007E6125">
        <w:rPr>
          <w:b w:val="0"/>
          <w:bCs/>
        </w:rPr>
        <w:t xml:space="preserve"> </w:t>
      </w:r>
      <w:proofErr w:type="spellStart"/>
      <w:r w:rsidR="007E6125">
        <w:rPr>
          <w:b w:val="0"/>
          <w:bCs/>
        </w:rPr>
        <w:t>menghentikan</w:t>
      </w:r>
      <w:proofErr w:type="spellEnd"/>
      <w:r w:rsidR="007E6125">
        <w:rPr>
          <w:b w:val="0"/>
          <w:bCs/>
        </w:rPr>
        <w:t xml:space="preserve"> program.</w:t>
      </w:r>
    </w:p>
    <w:p w14:paraId="1C5692F7" w14:textId="708C31E2" w:rsidR="00733346" w:rsidRDefault="00733346" w:rsidP="009778CD">
      <w:pPr>
        <w:tabs>
          <w:tab w:val="left" w:pos="1893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BD8092" wp14:editId="6CE0D729">
            <wp:simplePos x="0" y="0"/>
            <wp:positionH relativeFrom="margin">
              <wp:posOffset>381847</wp:posOffset>
            </wp:positionH>
            <wp:positionV relativeFrom="paragraph">
              <wp:posOffset>186055</wp:posOffset>
            </wp:positionV>
            <wp:extent cx="5554345" cy="6096000"/>
            <wp:effectExtent l="0" t="0" r="825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F80B1" w14:textId="3CB87EE6" w:rsidR="00733346" w:rsidRDefault="00733346" w:rsidP="009778CD">
      <w:pPr>
        <w:tabs>
          <w:tab w:val="left" w:pos="1893"/>
        </w:tabs>
      </w:pPr>
    </w:p>
    <w:p w14:paraId="0E4C0CED" w14:textId="1698A243" w:rsidR="00733346" w:rsidRDefault="00733346" w:rsidP="009778CD">
      <w:pPr>
        <w:tabs>
          <w:tab w:val="left" w:pos="1893"/>
        </w:tabs>
      </w:pPr>
    </w:p>
    <w:p w14:paraId="7895A6B9" w14:textId="202A04DD" w:rsidR="00733346" w:rsidRDefault="00733346" w:rsidP="009778CD">
      <w:pPr>
        <w:tabs>
          <w:tab w:val="left" w:pos="1893"/>
        </w:tabs>
      </w:pPr>
    </w:p>
    <w:p w14:paraId="07095D4B" w14:textId="0D4CB2E8" w:rsidR="00733346" w:rsidRDefault="00733346" w:rsidP="009778CD">
      <w:pPr>
        <w:tabs>
          <w:tab w:val="left" w:pos="1893"/>
        </w:tabs>
      </w:pPr>
    </w:p>
    <w:p w14:paraId="52782BA6" w14:textId="672F5013" w:rsidR="00733346" w:rsidRDefault="00733346" w:rsidP="009778CD">
      <w:pPr>
        <w:tabs>
          <w:tab w:val="left" w:pos="1893"/>
        </w:tabs>
      </w:pPr>
    </w:p>
    <w:p w14:paraId="68380296" w14:textId="704AB681" w:rsidR="00733346" w:rsidRPr="007E6125" w:rsidRDefault="007E6125" w:rsidP="007E6125">
      <w:pPr>
        <w:tabs>
          <w:tab w:val="left" w:pos="1893"/>
        </w:tabs>
        <w:jc w:val="both"/>
        <w:rPr>
          <w:b w:val="0"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487755" wp14:editId="1960D013">
                <wp:simplePos x="0" y="0"/>
                <wp:positionH relativeFrom="column">
                  <wp:posOffset>3569335</wp:posOffset>
                </wp:positionH>
                <wp:positionV relativeFrom="paragraph">
                  <wp:posOffset>6412653</wp:posOffset>
                </wp:positionV>
                <wp:extent cx="1244600" cy="872066"/>
                <wp:effectExtent l="19050" t="19050" r="12700" b="2349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87206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E0479" w14:textId="1B944F39" w:rsidR="007E6125" w:rsidRDefault="007E6125" w:rsidP="007E6125">
                            <w:pPr>
                              <w:jc w:val="center"/>
                            </w:pPr>
                            <w:r>
                              <w:t xml:space="preserve">Warning </w:t>
                            </w:r>
                            <w:proofErr w:type="spellStart"/>
                            <w:r>
                              <w:t>ketika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stop di </w:t>
                            </w:r>
                            <w:proofErr w:type="spellStart"/>
                            <w:r>
                              <w:t>klik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87755" id="Rectangle 215" o:spid="_x0000_s1029" style="position:absolute;left:0;text-align:left;margin-left:281.05pt;margin-top:504.95pt;width:98pt;height:6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" filled="f" strokecolor="red" strokeweight="2.25pt">
                <v:stroke joinstyle="round"/>
                <v:textbox>
                  <w:txbxContent>
                    <w:p w14:paraId="5FDE0479" w14:textId="1B944F39" w:rsidR="007E6125" w:rsidRDefault="007E6125" w:rsidP="007E6125">
                      <w:pPr>
                        <w:jc w:val="center"/>
                      </w:pPr>
                      <w:r>
                        <w:t xml:space="preserve">Warning </w:t>
                      </w:r>
                      <w:proofErr w:type="spellStart"/>
                      <w:r>
                        <w:t>ketika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stop di </w:t>
                      </w:r>
                      <w:proofErr w:type="spellStart"/>
                      <w:r>
                        <w:t>klik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F9EBA01" wp14:editId="4B202B7C">
            <wp:simplePos x="0" y="0"/>
            <wp:positionH relativeFrom="margin">
              <wp:posOffset>1023831</wp:posOffset>
            </wp:positionH>
            <wp:positionV relativeFrom="paragraph">
              <wp:posOffset>3744807</wp:posOffset>
            </wp:positionV>
            <wp:extent cx="4216400" cy="418338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2B8F0A2" wp14:editId="49C21732">
            <wp:simplePos x="0" y="0"/>
            <wp:positionH relativeFrom="margin">
              <wp:align>left</wp:align>
            </wp:positionH>
            <wp:positionV relativeFrom="paragraph">
              <wp:posOffset>592032</wp:posOffset>
            </wp:positionV>
            <wp:extent cx="6309360" cy="2965450"/>
            <wp:effectExtent l="0" t="0" r="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E6125">
        <w:rPr>
          <w:b w:val="0"/>
          <w:bCs/>
        </w:rPr>
        <w:t>Tampilan</w:t>
      </w:r>
      <w:proofErr w:type="spellEnd"/>
      <w:r w:rsidRPr="007E6125">
        <w:rPr>
          <w:b w:val="0"/>
          <w:bCs/>
        </w:rPr>
        <w:t xml:space="preserve"> </w:t>
      </w:r>
      <w:proofErr w:type="spellStart"/>
      <w:r w:rsidRPr="007E6125">
        <w:rPr>
          <w:b w:val="0"/>
          <w:bCs/>
        </w:rPr>
        <w:t>ketika</w:t>
      </w:r>
      <w:proofErr w:type="spellEnd"/>
      <w:r w:rsidRPr="007E6125">
        <w:rPr>
          <w:b w:val="0"/>
          <w:bCs/>
        </w:rPr>
        <w:t xml:space="preserve"> program </w:t>
      </w:r>
      <w:proofErr w:type="spellStart"/>
      <w:r w:rsidRPr="007E6125">
        <w:rPr>
          <w:b w:val="0"/>
          <w:bCs/>
        </w:rPr>
        <w:t>menerima</w:t>
      </w:r>
      <w:proofErr w:type="spellEnd"/>
      <w:r w:rsidRPr="007E6125">
        <w:rPr>
          <w:b w:val="0"/>
          <w:bCs/>
        </w:rPr>
        <w:t xml:space="preserve"> input dan </w:t>
      </w:r>
      <w:proofErr w:type="spellStart"/>
      <w:r w:rsidRPr="007E6125">
        <w:rPr>
          <w:b w:val="0"/>
          <w:bCs/>
        </w:rPr>
        <w:t>menghasilkan</w:t>
      </w:r>
      <w:proofErr w:type="spellEnd"/>
      <w:r w:rsidRPr="007E6125">
        <w:rPr>
          <w:b w:val="0"/>
          <w:bCs/>
        </w:rPr>
        <w:t xml:space="preserve"> state </w:t>
      </w:r>
      <w:proofErr w:type="spellStart"/>
      <w:r w:rsidRPr="007E6125">
        <w:rPr>
          <w:b w:val="0"/>
          <w:bCs/>
        </w:rPr>
        <w:t>lampu</w:t>
      </w:r>
      <w:proofErr w:type="spellEnd"/>
      <w:r w:rsidRPr="007E6125">
        <w:rPr>
          <w:b w:val="0"/>
          <w:bCs/>
        </w:rPr>
        <w:t xml:space="preserve"> </w:t>
      </w:r>
      <w:proofErr w:type="spellStart"/>
      <w:r w:rsidRPr="007E6125">
        <w:rPr>
          <w:b w:val="0"/>
          <w:bCs/>
        </w:rPr>
        <w:t>lalu</w:t>
      </w:r>
      <w:proofErr w:type="spellEnd"/>
      <w:r w:rsidRPr="007E6125">
        <w:rPr>
          <w:b w:val="0"/>
          <w:bCs/>
        </w:rPr>
        <w:t xml:space="preserve"> </w:t>
      </w:r>
      <w:proofErr w:type="spellStart"/>
      <w:r w:rsidRPr="007E6125">
        <w:rPr>
          <w:b w:val="0"/>
          <w:bCs/>
        </w:rPr>
        <w:t>lintas</w:t>
      </w:r>
      <w:proofErr w:type="spellEnd"/>
      <w:r w:rsidRPr="007E6125">
        <w:rPr>
          <w:b w:val="0"/>
          <w:bCs/>
        </w:rPr>
        <w:t>.</w:t>
      </w:r>
      <w:r>
        <w:rPr>
          <w:b w:val="0"/>
          <w:bCs/>
        </w:rPr>
        <w:t xml:space="preserve"> </w:t>
      </w:r>
      <w:proofErr w:type="spellStart"/>
      <w:r w:rsidRPr="007E6125">
        <w:rPr>
          <w:b w:val="0"/>
          <w:bCs/>
        </w:rPr>
        <w:t>Jendela</w:t>
      </w:r>
      <w:proofErr w:type="spellEnd"/>
      <w:r w:rsidRPr="007E6125">
        <w:rPr>
          <w:b w:val="0"/>
          <w:bCs/>
        </w:rPr>
        <w:t xml:space="preserve"> </w:t>
      </w:r>
      <w:proofErr w:type="spellStart"/>
      <w:r w:rsidRPr="007E6125">
        <w:rPr>
          <w:b w:val="0"/>
          <w:bCs/>
        </w:rPr>
        <w:t>visualisasi</w:t>
      </w:r>
      <w:proofErr w:type="spellEnd"/>
      <w:r w:rsidRPr="007E6125">
        <w:rPr>
          <w:b w:val="0"/>
          <w:bCs/>
        </w:rPr>
        <w:t xml:space="preserve"> output </w:t>
      </w:r>
      <w:proofErr w:type="spellStart"/>
      <w:r w:rsidRPr="007E6125">
        <w:rPr>
          <w:b w:val="0"/>
          <w:bCs/>
        </w:rPr>
        <w:t>akan</w:t>
      </w:r>
      <w:proofErr w:type="spellEnd"/>
      <w:r w:rsidRPr="007E6125">
        <w:rPr>
          <w:b w:val="0"/>
          <w:bCs/>
        </w:rPr>
        <w:t xml:space="preserve"> </w:t>
      </w:r>
      <w:proofErr w:type="spellStart"/>
      <w:r w:rsidRPr="007E6125">
        <w:rPr>
          <w:b w:val="0"/>
          <w:bCs/>
        </w:rPr>
        <w:t>muncul</w:t>
      </w:r>
      <w:proofErr w:type="spellEnd"/>
      <w:r w:rsidRPr="007E6125">
        <w:rPr>
          <w:b w:val="0"/>
          <w:bCs/>
        </w:rPr>
        <w:t xml:space="preserve"> </w:t>
      </w:r>
      <w:proofErr w:type="spellStart"/>
      <w:r w:rsidRPr="007E6125">
        <w:rPr>
          <w:b w:val="0"/>
          <w:bCs/>
        </w:rPr>
        <w:t>secara</w:t>
      </w:r>
      <w:proofErr w:type="spellEnd"/>
      <w:r w:rsidRPr="007E6125">
        <w:rPr>
          <w:b w:val="0"/>
          <w:bCs/>
        </w:rPr>
        <w:t xml:space="preserve"> pop-up pada </w:t>
      </w:r>
      <w:proofErr w:type="spellStart"/>
      <w:r w:rsidRPr="007E6125">
        <w:rPr>
          <w:b w:val="0"/>
          <w:bCs/>
        </w:rPr>
        <w:t>jendela</w:t>
      </w:r>
      <w:proofErr w:type="spellEnd"/>
      <w:r w:rsidRPr="007E6125">
        <w:rPr>
          <w:b w:val="0"/>
          <w:bCs/>
        </w:rPr>
        <w:t xml:space="preserve"> </w:t>
      </w:r>
      <w:proofErr w:type="spellStart"/>
      <w:r w:rsidRPr="007E6125">
        <w:rPr>
          <w:b w:val="0"/>
          <w:bCs/>
        </w:rPr>
        <w:t>baru</w:t>
      </w:r>
      <w:proofErr w:type="spellEnd"/>
      <w:r>
        <w:rPr>
          <w:b w:val="0"/>
          <w:bCs/>
        </w:rPr>
        <w:t>.</w:t>
      </w:r>
    </w:p>
    <w:p w14:paraId="6189FCA9" w14:textId="7165CFAA" w:rsidR="00733346" w:rsidRDefault="00733346" w:rsidP="009778CD">
      <w:pPr>
        <w:tabs>
          <w:tab w:val="left" w:pos="1893"/>
        </w:tabs>
      </w:pPr>
    </w:p>
    <w:p w14:paraId="1D8607A2" w14:textId="1E2F5BFE" w:rsidR="00733346" w:rsidRDefault="00733346" w:rsidP="009778CD">
      <w:pPr>
        <w:tabs>
          <w:tab w:val="left" w:pos="1893"/>
        </w:tabs>
      </w:pPr>
    </w:p>
    <w:p w14:paraId="4F3B96FD" w14:textId="777CE16F" w:rsidR="00733346" w:rsidRDefault="00D95F61" w:rsidP="009778CD">
      <w:pPr>
        <w:tabs>
          <w:tab w:val="left" w:pos="1893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FE74EA" wp14:editId="0CE153FE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3759200" cy="4164965"/>
            <wp:effectExtent l="0" t="0" r="0" b="6985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12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2F5C47" wp14:editId="47B4F834">
                <wp:simplePos x="0" y="0"/>
                <wp:positionH relativeFrom="margin">
                  <wp:posOffset>3102610</wp:posOffset>
                </wp:positionH>
                <wp:positionV relativeFrom="paragraph">
                  <wp:posOffset>2889673</wp:posOffset>
                </wp:positionV>
                <wp:extent cx="2065867" cy="914400"/>
                <wp:effectExtent l="19050" t="19050" r="10795" b="1905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867" cy="9144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BC4D3" w14:textId="4FFFFC11" w:rsidR="007E6125" w:rsidRDefault="007E6125"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beberapa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pilihan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lagi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saat</w:t>
                            </w:r>
                            <w:proofErr w:type="spellEnd"/>
                            <w:r>
                              <w:t xml:space="preserve"> program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dihentikan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F5C47" id="Text Box 217" o:spid="_x0000_s1030" type="#_x0000_t202" style="position:absolute;margin-left:244.3pt;margin-top:227.55pt;width:162.65pt;height:1in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" filled="f" strokecolor="red" strokeweight="3pt">
                <v:stroke joinstyle="round"/>
                <v:textbox>
                  <w:txbxContent>
                    <w:p w14:paraId="147BC4D3" w14:textId="4FFFFC11" w:rsidR="007E6125" w:rsidRDefault="007E6125">
                      <w:proofErr w:type="spellStart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beberapa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lagi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saat</w:t>
                      </w:r>
                      <w:proofErr w:type="spellEnd"/>
                      <w:r>
                        <w:t xml:space="preserve"> program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dihentikan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01C9B1" w14:textId="1B39A991" w:rsidR="00733346" w:rsidRDefault="00733346" w:rsidP="009778CD">
      <w:pPr>
        <w:tabs>
          <w:tab w:val="left" w:pos="1893"/>
        </w:tabs>
      </w:pPr>
    </w:p>
    <w:p w14:paraId="5916852E" w14:textId="77618917" w:rsidR="00733346" w:rsidRDefault="007E6125" w:rsidP="009778CD">
      <w:pPr>
        <w:tabs>
          <w:tab w:val="left" w:pos="18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DE80B7" wp14:editId="2751E1A2">
                <wp:simplePos x="0" y="0"/>
                <wp:positionH relativeFrom="margin">
                  <wp:posOffset>1759797</wp:posOffset>
                </wp:positionH>
                <wp:positionV relativeFrom="paragraph">
                  <wp:posOffset>199602</wp:posOffset>
                </wp:positionV>
                <wp:extent cx="1979083" cy="607483"/>
                <wp:effectExtent l="19050" t="19050" r="21590" b="2159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083" cy="60748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27E9A" w14:textId="401FE29D" w:rsidR="007E6125" w:rsidRDefault="007E6125">
                            <w:proofErr w:type="spellStart"/>
                            <w:r>
                              <w:t>Tentang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pada menu </w:t>
                            </w:r>
                            <w:proofErr w:type="spellStart"/>
                            <w:r>
                              <w:t>Fiile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E80B7" id="Text Box 219" o:spid="_x0000_s1031" type="#_x0000_t202" style="position:absolute;margin-left:138.55pt;margin-top:15.7pt;width:155.85pt;height:47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" filled="f" strokecolor="red" strokeweight="3pt">
                <v:stroke joinstyle="round"/>
                <v:textbox>
                  <w:txbxContent>
                    <w:p w14:paraId="17427E9A" w14:textId="401FE29D" w:rsidR="007E6125" w:rsidRDefault="007E6125">
                      <w:proofErr w:type="spellStart"/>
                      <w:r>
                        <w:t>Tentang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pada menu </w:t>
                      </w:r>
                      <w:proofErr w:type="spellStart"/>
                      <w:r>
                        <w:t>Fiile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2F4A0EB" wp14:editId="7B148BD6">
            <wp:simplePos x="0" y="0"/>
            <wp:positionH relativeFrom="margin">
              <wp:align>center</wp:align>
            </wp:positionH>
            <wp:positionV relativeFrom="paragraph">
              <wp:posOffset>315807</wp:posOffset>
            </wp:positionV>
            <wp:extent cx="4216400" cy="2834640"/>
            <wp:effectExtent l="0" t="0" r="0" b="381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5220D" w14:textId="52883FBD" w:rsidR="0081204E" w:rsidRPr="0081204E" w:rsidRDefault="0081204E" w:rsidP="0081204E"/>
    <w:p w14:paraId="5002089B" w14:textId="24A12D33" w:rsidR="0081204E" w:rsidRDefault="0081204E" w:rsidP="0081204E">
      <w:pPr>
        <w:tabs>
          <w:tab w:val="left" w:pos="1013"/>
        </w:tabs>
      </w:pPr>
      <w:r>
        <w:tab/>
      </w:r>
    </w:p>
    <w:p w14:paraId="564FD352" w14:textId="7370D0B1" w:rsidR="0081204E" w:rsidRPr="00D95F61" w:rsidRDefault="0081204E" w:rsidP="0081204E">
      <w:pPr>
        <w:tabs>
          <w:tab w:val="left" w:pos="1013"/>
        </w:tabs>
        <w:rPr>
          <w:sz w:val="36"/>
          <w:szCs w:val="28"/>
        </w:rPr>
      </w:pPr>
      <w:r w:rsidRPr="00D95F61">
        <w:rPr>
          <w:sz w:val="36"/>
          <w:szCs w:val="28"/>
        </w:rPr>
        <w:lastRenderedPageBreak/>
        <w:t>SOURCE_CODE</w:t>
      </w:r>
    </w:p>
    <w:p w14:paraId="1474F020" w14:textId="0542E9D3" w:rsidR="0081204E" w:rsidRDefault="0081204E" w:rsidP="0081204E">
      <w:pPr>
        <w:rPr>
          <w:b w:val="0"/>
          <w:bCs/>
        </w:rPr>
      </w:pPr>
    </w:p>
    <w:p w14:paraId="4C151E4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from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imutils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build_montages</w:t>
      </w:r>
      <w:proofErr w:type="spellEnd"/>
    </w:p>
    <w:p w14:paraId="6136488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from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datetime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datetime</w:t>
      </w:r>
    </w:p>
    <w:p w14:paraId="7A8A381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numpy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as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np</w:t>
      </w:r>
    </w:p>
    <w:p w14:paraId="2397AA2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imagezmq</w:t>
      </w:r>
      <w:proofErr w:type="spellEnd"/>
    </w:p>
    <w:p w14:paraId="0C671FC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argparse</w:t>
      </w:r>
      <w:proofErr w:type="spellEnd"/>
    </w:p>
    <w:p w14:paraId="6B3B53C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imutils</w:t>
      </w:r>
      <w:proofErr w:type="spellEnd"/>
    </w:p>
    <w:p w14:paraId="5E092F5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cv2</w:t>
      </w:r>
    </w:p>
    <w:p w14:paraId="2169EBC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random</w:t>
      </w:r>
    </w:p>
    <w:p w14:paraId="7788177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time</w:t>
      </w:r>
    </w:p>
    <w:p w14:paraId="3AF879E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threading</w:t>
      </w:r>
    </w:p>
    <w:p w14:paraId="69699F1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from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threading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Thread</w:t>
      </w:r>
    </w:p>
    <w:p w14:paraId="1409C93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from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gooey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import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Gooey,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GooeyParser</w:t>
      </w:r>
      <w:proofErr w:type="spellEnd"/>
    </w:p>
    <w:p w14:paraId="567A21B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266C73A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@</w:t>
      </w:r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Gooey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</w:p>
    <w:p w14:paraId="299D7F0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program_name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Managemen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Lalu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Lintas"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1A1FBDB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program_description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"Pengaturan Lampu Lalu Lintas Berbasis Pengolahan Citra Digital dan Kecerdasan Buatan"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4EBEAEF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image_dir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"C:/Users/achma/Documents/traffic_management"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044BE3A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menu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=[{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'name'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'File'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'items'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[{</w:t>
      </w:r>
    </w:p>
    <w:p w14:paraId="6E69129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'type'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AboutDialog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4FFA5EE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menuTitle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'About'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5316B0A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'name'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Managemen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Pengaturan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Lalu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Lintas'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2885065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'description'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'Pengaturan Lampu Lalu Lintas Berbasis Pengolahan Citra Digital dan Kecerdasan Buatan'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1250E62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'version'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'1.0.0'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44999ED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'copyright'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'2020'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546F549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'website'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'https://github.com/habibiysuf/traffic_management'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4E0C8DA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'developer'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"Maulana Yusuf, Rahadiyan Yusuf, Ary Setijadi, Reza Darmakusuma"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52A2277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'license'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'TMDG ITB'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}]</w:t>
      </w:r>
    </w:p>
    <w:p w14:paraId="31D1C39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}]</w:t>
      </w:r>
    </w:p>
    <w:p w14:paraId="574A831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</w:p>
    <w:p w14:paraId="60945C3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6A215F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def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main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():</w:t>
      </w:r>
    </w:p>
    <w:p w14:paraId="0331DE8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parser = GooeyParser(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description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"Pengaturan Parameter Sistem"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2B33B30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#ap = </w:t>
      </w:r>
      <w:proofErr w:type="spellStart"/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argparse.ArgumentParser</w:t>
      </w:r>
      <w:proofErr w:type="spellEnd"/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()</w:t>
      </w:r>
    </w:p>
    <w:p w14:paraId="7968957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"-p"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prototxt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required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3C3A2F3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"Caffe 'deploy' prototxt file"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widget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'FileChooser'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1F3189E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"-m"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"--model"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required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4A8321C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"Caffe pre-trained model"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widget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FileChooser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23B2B89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"-c"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"--confidence"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type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float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default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0.2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1A612E2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Probabilitas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deteksi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(0 -1)"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1D34AD8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mW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montageW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required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type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08F26E6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Layar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monitor horizontal. Ex. 2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Layar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57818AF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lastRenderedPageBreak/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mH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montageH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required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type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1FBD8FC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Layar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monitor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vertikal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. Ex. 2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Layar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4642BCC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mig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min_green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"Minimal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waktu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hijau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type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default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5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0950400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"-mag"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max_green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Maksimal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waktu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hijau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type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default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66B55FC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macd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"--max_car_detected"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"Maksimal Kendaraan Terdeteksi (mobil)"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type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default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)</w:t>
      </w:r>
    </w:p>
    <w:p w14:paraId="57282C3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micd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"--min_car_detected"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"Minimal Kendaraan Terdeteksi (mobil)"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type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default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B34E21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"-sc1"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"--node_1"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"Nama host node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pertama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required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76D186D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"-sc2"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"--node_2"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"Nama host node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kedua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required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5F2E7F5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"-sc3"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"--node_3"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"Nama host node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ketiga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required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15D8A82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parser.add_argument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"-sc4"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"--node_4"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help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"Nama host node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keempat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required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3B73E0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vars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parser.parse_args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())</w:t>
      </w:r>
    </w:p>
    <w:p w14:paraId="17D2666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7DB0816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max_car_detected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7760EE0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min_car_detected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5C99A4B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min_green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min_green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0D50F6A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max_green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max_green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7612DC9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4CA4DBE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6B95FBE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</w:t>
      </w:r>
    </w:p>
    <w:p w14:paraId="73EE6AF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1C8B7F9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2EAAC4A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6847441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110BDEC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0F6E498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150722E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imageHub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imagezmq.ImageHub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4DD2922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CLASSES = 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"background"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"aeroplane"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"bicycle"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"bird"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"boat"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223D5EF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"bottle"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"bus"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"cat"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"chair"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"cow"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"diningtable"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27704B0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"dog"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"horse"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"motorbike"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"person"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"pottedplant"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"sheep"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</w:p>
    <w:p w14:paraId="19FAE83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"sofa"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"train"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tvmonitor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49AC5BC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744ABA0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"loading model..."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71CFE10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net = cv2.dnn.readNetFromCaffe(args[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"prototxt"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], args[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"model"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])</w:t>
      </w:r>
    </w:p>
    <w:p w14:paraId="4EF9C49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5EF8452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CONSIDER = 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set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])</w:t>
      </w:r>
    </w:p>
    <w:p w14:paraId="7581B0A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{</w:t>
      </w:r>
      <w:proofErr w:type="spellStart"/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obj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for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CONSIDER}</w:t>
      </w:r>
    </w:p>
    <w:p w14:paraId="0B62B51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frameDict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{}</w:t>
      </w:r>
    </w:p>
    <w:p w14:paraId="64C9CC4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2CAFB8D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lastActive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{}</w:t>
      </w:r>
    </w:p>
    <w:p w14:paraId="6C529DD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lastActiveCheck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datetime.now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387D3DF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37BFA51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ESTIMATED_NUM_PIS 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4</w:t>
      </w:r>
    </w:p>
    <w:p w14:paraId="4E2E4F0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ACTIVE_CHECK_PERIOD 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10</w:t>
      </w:r>
    </w:p>
    <w:p w14:paraId="619BC02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ACTIVE_CHECK_SECONDS = ESTIMATED_NUM_PIS * ACTIVE_CHECK_PERIOD</w:t>
      </w:r>
    </w:p>
    <w:p w14:paraId="2F27598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13A192B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mW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montageW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3885483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mH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montageH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6C2F935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"Perangkat terdeteksi : {}..."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.format(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", 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.join(obj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for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obj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</w:p>
    <w:p w14:paraId="783416A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CONSIDER)))</w:t>
      </w:r>
    </w:p>
    <w:p w14:paraId="0156827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6ED7580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gate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5658239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state_1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0E5A153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devices = []</w:t>
      </w:r>
    </w:p>
    <w:p w14:paraId="30ECFC7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0E9ECD2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Memulai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Program ......."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7D32370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while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0A75CEC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</w:p>
    <w:p w14:paraId="648B5E6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rpiName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frame)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imageHub.recv_image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51B227C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imageHub.send_reply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b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'OK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'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AADEA1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rpiName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not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lastActive.keys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():</w:t>
      </w:r>
    </w:p>
    <w:p w14:paraId="3CFB6A6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"[INFO] receiving data from {}..."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.format(rpiName))</w:t>
      </w:r>
    </w:p>
    <w:p w14:paraId="142D9B4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devices.append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rpiName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4ABC76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</w:p>
    <w:p w14:paraId="3D0E23A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lastActive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rpiName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datetime.now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627B421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frame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imutils.resize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(frame,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width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=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400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2DA4616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(h, w)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frame.shape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[: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163A54FD" w14:textId="77777777" w:rsidR="00D95F61" w:rsidRPr="00D95F61" w:rsidRDefault="00D95F61" w:rsidP="00D95F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56DB1ED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blob = cv2.dnn.blobFromImage(cv2.resize(frame, 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300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300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)),</w:t>
      </w:r>
    </w:p>
    <w:p w14:paraId="2F3AE90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0.007843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300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300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127.5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020ACA5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</w:p>
    <w:p w14:paraId="730093A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net.setInput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(blob)</w:t>
      </w:r>
    </w:p>
    <w:p w14:paraId="782CCAF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detections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net.forward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6973C5D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</w:p>
    <w:p w14:paraId="1979AE0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{</w:t>
      </w:r>
      <w:proofErr w:type="spellStart"/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obj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for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CONSIDER}</w:t>
      </w:r>
    </w:p>
    <w:p w14:paraId="6C165C7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for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np.arange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detections.shape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]):</w:t>
      </w:r>
    </w:p>
    <w:p w14:paraId="30E55EB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confidence = detections[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6A6ED86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</w:p>
    <w:p w14:paraId="397116C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confidence &gt;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"confidence"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42829F1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</w:p>
    <w:p w14:paraId="281DF8F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idx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(detections[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])</w:t>
      </w:r>
    </w:p>
    <w:p w14:paraId="20E4093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</w:p>
    <w:p w14:paraId="67438B9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CLASSES[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idx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CONSIDER:</w:t>
      </w:r>
    </w:p>
    <w:p w14:paraId="254F8B5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lastRenderedPageBreak/>
        <w:t>                    </w:t>
      </w:r>
    </w:p>
    <w:p w14:paraId="77A1F7E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[CLASSES[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idx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]] +=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</w:p>
    <w:p w14:paraId="1BB11F1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</w:p>
    <w:p w14:paraId="7502365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box = detections[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i,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7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* np.array([w, h, w, h])</w:t>
      </w:r>
    </w:p>
    <w:p w14:paraId="70EB1C3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(startX, startY, endX, endY) = box.astype(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"int"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06A652C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</w:p>
    <w:p w14:paraId="35C3872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cv2.rectangle(frame, (startX, startY), (endX, endY),</w:t>
      </w:r>
    </w:p>
    <w:p w14:paraId="292570C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    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255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1C63B12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cv2.putText(frame, rpiName, 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25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),cv2.FONT_HERSHEY_SIMPLEX,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0.5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255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78FBD2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</w:p>
    <w:p w14:paraId="2058131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label 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", 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.join(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"{}: {}"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.format(obj, count)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for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(obj, count)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objCount.items())</w:t>
      </w:r>
    </w:p>
    <w:p w14:paraId="6DE0A98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cv2.putText(frame, label, 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h -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), cv2.FONT_HERSHEY_SIMPLEX,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0.5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255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),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5ED5646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3B79D00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len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(devices) ==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4B2FA6F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7E25318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73EB475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6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241DA3E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7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2025F57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len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(devices) ==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6B47A01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"node_1"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35D475F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32BEF4E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62C5154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DCE582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"node_2"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30199B3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6163E01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4F99007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BB49A5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6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1A92012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7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6E421CB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795373A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len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(devices) ==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11881D0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"node_1"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2DCEE6F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757F85D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383F845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77C3FC3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"node_2"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34AF3C7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41B0934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2E0FCF8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2F99771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"node_3"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2D7A694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4C266E7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796792C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1575EEA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lastRenderedPageBreak/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7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6852205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31B06E7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len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(devices) ==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4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588BC86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"node_1"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05937E6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0664A8E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5EB0994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7F63B0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"node_2"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7C4422E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5CFC1F8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4F528AF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2CAAB29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2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"node_3"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2B9180C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08052D4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49A7BDD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432B876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devices[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args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"node_4"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]:</w:t>
      </w:r>
    </w:p>
    <w:p w14:paraId="77F726A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objCount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"car"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</w:t>
      </w:r>
    </w:p>
    <w:p w14:paraId="5F92CE8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1E08EBD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random.randint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9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574BE9F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</w:p>
    <w:p w14:paraId="165CCE8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##################### 1</w:t>
      </w:r>
    </w:p>
    <w:p w14:paraId="016AEFC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&lt;=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and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!=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7E7E432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output_1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min_green</w:t>
      </w:r>
      <w:proofErr w:type="spellEnd"/>
    </w:p>
    <w:p w14:paraId="4CE2BAB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(count_a &gt; min_car_detect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and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count_a &lt;= max_car_detect):</w:t>
      </w:r>
    </w:p>
    <w:p w14:paraId="3121961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t_output_1 = (max_car_detect - count_a) / (max_car_detect - min_car_detect)</w:t>
      </w:r>
    </w:p>
    <w:p w14:paraId="708785C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output_1 = max_green - t_output_1*(max_car_detect - min_car_detect)</w:t>
      </w:r>
    </w:p>
    <w:p w14:paraId="1A2447E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7CE7920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output_1 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</w:p>
    <w:p w14:paraId="5ADA155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&gt;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7B70D18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output_1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max_green</w:t>
      </w:r>
      <w:proofErr w:type="spellEnd"/>
    </w:p>
    <w:p w14:paraId="32228FE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#################### 2</w:t>
      </w:r>
    </w:p>
    <w:p w14:paraId="72F7F1A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&lt;=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and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!=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2CFD7D5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output_2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min_green</w:t>
      </w:r>
      <w:proofErr w:type="spellEnd"/>
    </w:p>
    <w:p w14:paraId="13BF248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(count_b &gt; min_car_detect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and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count_b &lt;= max_car_detect):</w:t>
      </w:r>
    </w:p>
    <w:p w14:paraId="26E98E1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t_output_2 = (max_car_detect - count_b) / (max_car_detect - min_car_detect)</w:t>
      </w:r>
    </w:p>
    <w:p w14:paraId="68FDA90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output_2 = max_green - t_output_2*(max_car_detect - min_car_detect)</w:t>
      </w:r>
    </w:p>
    <w:p w14:paraId="664B529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72ACD9F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output_2 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</w:p>
    <w:p w14:paraId="6C3230B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&gt;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5C83DCF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output_2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max_green</w:t>
      </w:r>
      <w:proofErr w:type="spellEnd"/>
    </w:p>
    <w:p w14:paraId="49C176C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################### 3</w:t>
      </w:r>
    </w:p>
    <w:p w14:paraId="1DF78CB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&lt;=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and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!=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3CDDEDB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output_3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min_green</w:t>
      </w:r>
      <w:proofErr w:type="spellEnd"/>
    </w:p>
    <w:p w14:paraId="28F5904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(count_c &gt; min_car_detect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and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count_c &lt;= max_car_detect):</w:t>
      </w:r>
    </w:p>
    <w:p w14:paraId="6FABAA0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lastRenderedPageBreak/>
        <w:t>            t_output_3 = (max_car_detect - count_c) / (max_car_detect - min_car_detect)</w:t>
      </w:r>
    </w:p>
    <w:p w14:paraId="27A608D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output_3 = max_green - t_output_3*(max_car_detect - min_car_detect)</w:t>
      </w:r>
    </w:p>
    <w:p w14:paraId="27AEBCC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758C3A5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output_3 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</w:p>
    <w:p w14:paraId="1FA6E99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&gt;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615CBC9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output_3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max_green</w:t>
      </w:r>
      <w:proofErr w:type="spellEnd"/>
    </w:p>
    <w:p w14:paraId="3DBBF28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################## 4</w:t>
      </w:r>
    </w:p>
    <w:p w14:paraId="6E5400A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&lt;=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and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!=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27AAF2A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output_4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min_green</w:t>
      </w:r>
      <w:proofErr w:type="spellEnd"/>
    </w:p>
    <w:p w14:paraId="642C73D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(count_d &gt; min_car_detect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and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count_d &lt;= max_car_detect):</w:t>
      </w:r>
    </w:p>
    <w:p w14:paraId="18650AA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t_output_4 = (max_car_detect - count_d) / (max_car_detect - min_car_detect)</w:t>
      </w:r>
    </w:p>
    <w:p w14:paraId="775557D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output_4 = max_green - t_output_4*(max_car_detect - min_car_detect)</w:t>
      </w:r>
    </w:p>
    <w:p w14:paraId="2017CA6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4BBC3EC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output_4 =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</w:t>
      </w:r>
    </w:p>
    <w:p w14:paraId="0FC08FE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count_d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&gt;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max_car_detect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695DCC0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output_4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max_green</w:t>
      </w:r>
      <w:proofErr w:type="spellEnd"/>
    </w:p>
    <w:p w14:paraId="4E687E48" w14:textId="77777777" w:rsidR="00D95F61" w:rsidRPr="00D95F61" w:rsidRDefault="00D95F61" w:rsidP="00D95F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19C17F4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#print("Source 1 : "+str(output_1)+ " Source 2 : "+str(output_2)+ " Source 3 : "+str(output_3)+ " Source 4 : "+str(output_4), end="\r")</w:t>
      </w:r>
    </w:p>
    <w:p w14:paraId="2F3C889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#</w:t>
      </w:r>
      <w:proofErr w:type="spellStart"/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susunan</w:t>
      </w:r>
      <w:proofErr w:type="spellEnd"/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 (output_1, output_2, output_3, output_4)</w:t>
      </w:r>
    </w:p>
    <w:p w14:paraId="4050820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6B997F2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7AB05DA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TTA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5B06939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KA = TTA +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</w:t>
      </w:r>
    </w:p>
    <w:p w14:paraId="26589DF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30B0B03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</w:p>
    <w:p w14:paraId="05663E7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3E777CC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"State A :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Kunign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4 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08FAA97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 &gt; KA):</w:t>
      </w:r>
    </w:p>
    <w:p w14:paraId="13435B6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1A15270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3885FC8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TA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07356C2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HA = TA + output_1</w:t>
      </w:r>
    </w:p>
    <w:p w14:paraId="27822AD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47B1854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"State A :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Hijau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1 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0053614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 &gt; HA):</w:t>
      </w:r>
    </w:p>
    <w:p w14:paraId="19C7516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0E8BE01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2720FFF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3807C34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1CDB817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</w:p>
    <w:p w14:paraId="2C018F3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52DEF4A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4E5DCC0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lastRenderedPageBreak/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7F68AB9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TTB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6D8C910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KB = TTB +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</w:t>
      </w:r>
    </w:p>
    <w:p w14:paraId="44A4C86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00AA0CC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16B9594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5FA2E5F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"State B :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Kuning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1 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075D0CA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 &gt; KB):</w:t>
      </w:r>
    </w:p>
    <w:p w14:paraId="17BB7BF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0E8FCB5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3D79625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TB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74BE55E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HB = TB + output_2</w:t>
      </w:r>
    </w:p>
    <w:p w14:paraId="44F1945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02D5CF4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"State B :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Hijau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2 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5F7D138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 &gt; HB):</w:t>
      </w:r>
    </w:p>
    <w:p w14:paraId="5C6237B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3F00885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state_b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127BBDD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302F809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2965926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</w:p>
    <w:p w14:paraId="38AF2A7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32FC693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185D9BA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5A2A323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TTC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1FD6015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KC = TTC +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</w:t>
      </w:r>
    </w:p>
    <w:p w14:paraId="6FFE1C6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0294854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16CA5B0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6C13BC2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"State C :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Kuning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2 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4C26A22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 &gt; KC):</w:t>
      </w:r>
    </w:p>
    <w:p w14:paraId="0128693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06587CA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0BB201B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TC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46F769B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HC = TC + output_3</w:t>
      </w:r>
    </w:p>
    <w:p w14:paraId="1C9EF1C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18ADD44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"State C :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Hijau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3 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5FB58D1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 &gt; HC):</w:t>
      </w:r>
    </w:p>
    <w:p w14:paraId="52F2C1B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45FF3857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state_c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6B2142C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760C096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46D1ECA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7E7128C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elif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563606C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71AFBC6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TTD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7DDC157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KD = TTD +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3</w:t>
      </w:r>
    </w:p>
    <w:p w14:paraId="7F30198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lastRenderedPageBreak/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734FF26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5D14748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74C8122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"State D :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Kuning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3 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3A6E10B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 &gt; KD):</w:t>
      </w:r>
    </w:p>
    <w:p w14:paraId="2B849B6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task_print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194A33C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4EB13B1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TD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0034235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HD = TD + output_4</w:t>
      </w:r>
    </w:p>
    <w:p w14:paraId="6B3BA4F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6A3500C2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"State D :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Lampu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</w:t>
      </w:r>
      <w:proofErr w:type="spellStart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Hijau</w:t>
      </w:r>
      <w:proofErr w:type="spellEnd"/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 4 ON"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0E6AF6F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time.time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 &gt; HD):</w:t>
      </w:r>
    </w:p>
    <w:p w14:paraId="3890DEB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state_a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28BDA1F3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state_d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False</w:t>
      </w:r>
    </w:p>
    <w:p w14:paraId="0DFA9DF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open_akhir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628B4A3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open_awal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</w:p>
    <w:p w14:paraId="14AB54B6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0BDD821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frameDict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[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rpiName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] = frame</w:t>
      </w:r>
    </w:p>
    <w:p w14:paraId="4BD47A2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(gate ==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True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315E32A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break</w:t>
      </w:r>
    </w:p>
    <w:p w14:paraId="05CA3BB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montages = build_montages(frameDict.values(), (w, h), (mW, mH))</w:t>
      </w:r>
    </w:p>
    <w:p w14:paraId="3A6279E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</w:p>
    <w:p w14:paraId="6EEC891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for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i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montage)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enumerate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(montages):</w:t>
      </w:r>
    </w:p>
    <w:p w14:paraId="0354D55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cv2.imshow(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"Smart Traffic Control Monitor ({})"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.format(i),</w:t>
      </w:r>
    </w:p>
    <w:p w14:paraId="6889EA5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montage)</w:t>
      </w:r>
    </w:p>
    <w:p w14:paraId="0DEFBCC4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</w:p>
    <w:p w14:paraId="4129555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key = cv2.waitKey(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1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 &amp; </w:t>
      </w:r>
      <w:r w:rsidRPr="00D95F6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ID" w:eastAsia="en-ID"/>
        </w:rPr>
        <w:t>0xFF</w:t>
      </w:r>
    </w:p>
    <w:p w14:paraId="69BABB0C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(datetime.now() - lastActiveCheck).seconds &gt; ACTIVE_CHECK_SECONDS:</w:t>
      </w:r>
    </w:p>
    <w:p w14:paraId="3BA6A529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</w:p>
    <w:p w14:paraId="031ADBA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for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rpiName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,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ts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in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4EC9B0"/>
          <w:sz w:val="21"/>
          <w:szCs w:val="21"/>
          <w:lang w:val="en-ID" w:eastAsia="en-ID"/>
        </w:rPr>
        <w:t>list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lastActive.items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()):</w:t>
      </w:r>
    </w:p>
    <w:p w14:paraId="386973A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(datetime.now() - ts).seconds &gt; ACTIVE_CHECK_SECONDS:</w:t>
      </w:r>
    </w:p>
    <w:p w14:paraId="4085B8CA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r w:rsidRPr="00D95F6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ID" w:eastAsia="en-ID"/>
        </w:rPr>
        <w:t>print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"[INFO] lost connection to {}"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.format(rpiName))</w:t>
      </w:r>
    </w:p>
    <w:p w14:paraId="650EEAE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lastActive.pop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rpiName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0857AC9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frameDict.pop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rpiName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</w:t>
      </w:r>
    </w:p>
    <w:p w14:paraId="2684E79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</w:p>
    <w:p w14:paraId="53B43675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lastActiveCheck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 </w:t>
      </w:r>
      <w:proofErr w:type="spellStart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datetime.now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()</w:t>
      </w:r>
    </w:p>
    <w:p w14:paraId="439A1AB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#</w:t>
      </w:r>
      <w:proofErr w:type="spellStart"/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time.sleep</w:t>
      </w:r>
      <w:proofErr w:type="spellEnd"/>
      <w:r w:rsidRPr="00D95F61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ID" w:eastAsia="en-ID"/>
        </w:rPr>
        <w:t>(0.5)</w:t>
      </w:r>
    </w:p>
    <w:p w14:paraId="09FFD41F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3679637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key == </w:t>
      </w:r>
      <w:proofErr w:type="spellStart"/>
      <w:r w:rsidRPr="00D95F61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ID" w:eastAsia="en-ID"/>
        </w:rPr>
        <w:t>ord</w:t>
      </w:r>
      <w:proofErr w:type="spellEnd"/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(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"q"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):</w:t>
      </w:r>
    </w:p>
    <w:p w14:paraId="69EA44B1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t>break</w:t>
      </w:r>
    </w:p>
    <w:p w14:paraId="5B5A206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2B9AE58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cv2.destroyAllWindows()</w:t>
      </w:r>
    </w:p>
    <w:p w14:paraId="7064C735" w14:textId="3A6A8839" w:rsidR="00D95F61" w:rsidRDefault="00D95F61" w:rsidP="00D95F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br/>
      </w:r>
    </w:p>
    <w:p w14:paraId="23F8BE9D" w14:textId="77777777" w:rsidR="00D95F61" w:rsidRPr="00D95F61" w:rsidRDefault="00D95F61" w:rsidP="00D95F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bookmarkStart w:id="0" w:name="_GoBack"/>
      <w:bookmarkEnd w:id="0"/>
    </w:p>
    <w:p w14:paraId="653B218E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C586C0"/>
          <w:sz w:val="21"/>
          <w:szCs w:val="21"/>
          <w:lang w:val="en-ID" w:eastAsia="en-ID"/>
        </w:rPr>
        <w:lastRenderedPageBreak/>
        <w:t>if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</w:t>
      </w:r>
      <w:r w:rsidRPr="00D95F6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ID" w:eastAsia="en-ID"/>
        </w:rPr>
        <w:t>__name__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== </w:t>
      </w:r>
      <w:r w:rsidRPr="00D95F6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ID" w:eastAsia="en-ID"/>
        </w:rPr>
        <w:t>"__main__"</w:t>
      </w: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:</w:t>
      </w:r>
    </w:p>
    <w:p w14:paraId="2883349B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main()</w:t>
      </w:r>
    </w:p>
    <w:p w14:paraId="4C85E6FD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</w:t>
      </w:r>
    </w:p>
    <w:p w14:paraId="47FB591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1095B7C0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  <w:r w:rsidRPr="00D95F6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  <w:t>            </w:t>
      </w:r>
    </w:p>
    <w:p w14:paraId="5AB705E8" w14:textId="77777777" w:rsidR="00D95F61" w:rsidRPr="00D95F61" w:rsidRDefault="00D95F61" w:rsidP="00D95F61">
      <w:pPr>
        <w:shd w:val="clear" w:color="auto" w:fill="1E1E1E"/>
        <w:spacing w:line="285" w:lineRule="atLeas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ID" w:eastAsia="en-ID"/>
        </w:rPr>
      </w:pPr>
    </w:p>
    <w:p w14:paraId="7310F04F" w14:textId="77777777" w:rsidR="00D95F61" w:rsidRPr="00D95F61" w:rsidRDefault="00D95F61" w:rsidP="0081204E">
      <w:pPr>
        <w:rPr>
          <w:b w:val="0"/>
          <w:bCs/>
        </w:rPr>
      </w:pPr>
    </w:p>
    <w:p w14:paraId="7DF5CDBC" w14:textId="59E2A559" w:rsidR="0081204E" w:rsidRPr="0081204E" w:rsidRDefault="0081204E" w:rsidP="0081204E"/>
    <w:p w14:paraId="66EE3181" w14:textId="5AEE0A76" w:rsidR="0081204E" w:rsidRPr="0081204E" w:rsidRDefault="0081204E" w:rsidP="0081204E"/>
    <w:p w14:paraId="79144095" w14:textId="18FE8DAA" w:rsidR="0081204E" w:rsidRPr="0081204E" w:rsidRDefault="0081204E" w:rsidP="0081204E"/>
    <w:p w14:paraId="788D7E35" w14:textId="672FB415" w:rsidR="0081204E" w:rsidRPr="0081204E" w:rsidRDefault="0081204E" w:rsidP="0081204E"/>
    <w:p w14:paraId="2C1C7B26" w14:textId="5BAD1B66" w:rsidR="0081204E" w:rsidRPr="0081204E" w:rsidRDefault="0081204E" w:rsidP="0081204E"/>
    <w:p w14:paraId="1B00F38B" w14:textId="0E8BED05" w:rsidR="0081204E" w:rsidRPr="0081204E" w:rsidRDefault="0081204E" w:rsidP="0081204E"/>
    <w:p w14:paraId="2910A445" w14:textId="7E7AC188" w:rsidR="0081204E" w:rsidRPr="0081204E" w:rsidRDefault="0081204E" w:rsidP="0081204E"/>
    <w:p w14:paraId="465F6FC6" w14:textId="564FD206" w:rsidR="0081204E" w:rsidRPr="0081204E" w:rsidRDefault="0081204E" w:rsidP="0081204E"/>
    <w:p w14:paraId="4F391AE1" w14:textId="77777777" w:rsidR="0081204E" w:rsidRPr="0081204E" w:rsidRDefault="0081204E" w:rsidP="0081204E"/>
    <w:sectPr w:rsidR="0081204E" w:rsidRPr="0081204E" w:rsidSect="00DF027C">
      <w:headerReference w:type="default" r:id="rId16"/>
      <w:footerReference w:type="default" r:id="rId1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D2B90B" w14:textId="77777777" w:rsidR="00871077" w:rsidRDefault="00871077">
      <w:r>
        <w:separator/>
      </w:r>
    </w:p>
    <w:p w14:paraId="6211B32F" w14:textId="77777777" w:rsidR="00871077" w:rsidRDefault="00871077"/>
  </w:endnote>
  <w:endnote w:type="continuationSeparator" w:id="0">
    <w:p w14:paraId="07DA6D4E" w14:textId="77777777" w:rsidR="00871077" w:rsidRDefault="00871077">
      <w:r>
        <w:continuationSeparator/>
      </w:r>
    </w:p>
    <w:p w14:paraId="61A00F51" w14:textId="77777777" w:rsidR="00871077" w:rsidRDefault="008710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EC9F4B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EA7D00B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40016" w14:textId="77777777" w:rsidR="00871077" w:rsidRDefault="00871077">
      <w:r>
        <w:separator/>
      </w:r>
    </w:p>
    <w:p w14:paraId="24F41ABE" w14:textId="77777777" w:rsidR="00871077" w:rsidRDefault="00871077"/>
  </w:footnote>
  <w:footnote w:type="continuationSeparator" w:id="0">
    <w:p w14:paraId="3BAA4A4B" w14:textId="77777777" w:rsidR="00871077" w:rsidRDefault="00871077">
      <w:r>
        <w:continuationSeparator/>
      </w:r>
    </w:p>
    <w:p w14:paraId="0EF102C1" w14:textId="77777777" w:rsidR="00871077" w:rsidRDefault="008710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DC2487F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C0959AF" w14:textId="77777777" w:rsidR="00D077E9" w:rsidRDefault="00D077E9">
          <w:pPr>
            <w:pStyle w:val="Header"/>
          </w:pPr>
        </w:p>
      </w:tc>
    </w:tr>
  </w:tbl>
  <w:p w14:paraId="1163F347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71375"/>
    <w:multiLevelType w:val="hybridMultilevel"/>
    <w:tmpl w:val="A3F6B0D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B06C4"/>
    <w:multiLevelType w:val="hybridMultilevel"/>
    <w:tmpl w:val="DFC04B64"/>
    <w:lvl w:ilvl="0" w:tplc="66183ED4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2" w15:restartNumberingAfterBreak="0">
    <w:nsid w:val="31CB680F"/>
    <w:multiLevelType w:val="hybridMultilevel"/>
    <w:tmpl w:val="441C7B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50F23"/>
    <w:multiLevelType w:val="hybridMultilevel"/>
    <w:tmpl w:val="F1B440C8"/>
    <w:lvl w:ilvl="0" w:tplc="C8B8DD94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9" w:hanging="360"/>
      </w:pPr>
    </w:lvl>
    <w:lvl w:ilvl="2" w:tplc="3809001B" w:tentative="1">
      <w:start w:val="1"/>
      <w:numFmt w:val="lowerRoman"/>
      <w:lvlText w:val="%3."/>
      <w:lvlJc w:val="right"/>
      <w:pPr>
        <w:ind w:left="2619" w:hanging="180"/>
      </w:pPr>
    </w:lvl>
    <w:lvl w:ilvl="3" w:tplc="3809000F" w:tentative="1">
      <w:start w:val="1"/>
      <w:numFmt w:val="decimal"/>
      <w:lvlText w:val="%4."/>
      <w:lvlJc w:val="left"/>
      <w:pPr>
        <w:ind w:left="3339" w:hanging="360"/>
      </w:pPr>
    </w:lvl>
    <w:lvl w:ilvl="4" w:tplc="38090019" w:tentative="1">
      <w:start w:val="1"/>
      <w:numFmt w:val="lowerLetter"/>
      <w:lvlText w:val="%5."/>
      <w:lvlJc w:val="left"/>
      <w:pPr>
        <w:ind w:left="4059" w:hanging="360"/>
      </w:pPr>
    </w:lvl>
    <w:lvl w:ilvl="5" w:tplc="3809001B" w:tentative="1">
      <w:start w:val="1"/>
      <w:numFmt w:val="lowerRoman"/>
      <w:lvlText w:val="%6."/>
      <w:lvlJc w:val="right"/>
      <w:pPr>
        <w:ind w:left="4779" w:hanging="180"/>
      </w:pPr>
    </w:lvl>
    <w:lvl w:ilvl="6" w:tplc="3809000F" w:tentative="1">
      <w:start w:val="1"/>
      <w:numFmt w:val="decimal"/>
      <w:lvlText w:val="%7."/>
      <w:lvlJc w:val="left"/>
      <w:pPr>
        <w:ind w:left="5499" w:hanging="360"/>
      </w:pPr>
    </w:lvl>
    <w:lvl w:ilvl="7" w:tplc="38090019" w:tentative="1">
      <w:start w:val="1"/>
      <w:numFmt w:val="lowerLetter"/>
      <w:lvlText w:val="%8."/>
      <w:lvlJc w:val="left"/>
      <w:pPr>
        <w:ind w:left="6219" w:hanging="360"/>
      </w:pPr>
    </w:lvl>
    <w:lvl w:ilvl="8" w:tplc="3809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4" w15:restartNumberingAfterBreak="0">
    <w:nsid w:val="62EC3B33"/>
    <w:multiLevelType w:val="hybridMultilevel"/>
    <w:tmpl w:val="3614E61A"/>
    <w:lvl w:ilvl="0" w:tplc="B24CAC44">
      <w:start w:val="1"/>
      <w:numFmt w:val="lowerLetter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5" w15:restartNumberingAfterBreak="0">
    <w:nsid w:val="6C106386"/>
    <w:multiLevelType w:val="hybridMultilevel"/>
    <w:tmpl w:val="706E8562"/>
    <w:lvl w:ilvl="0" w:tplc="67C2F67A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6" w15:restartNumberingAfterBreak="0">
    <w:nsid w:val="7DAB4F28"/>
    <w:multiLevelType w:val="hybridMultilevel"/>
    <w:tmpl w:val="E4867D56"/>
    <w:lvl w:ilvl="0" w:tplc="AB209EDC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7" w15:restartNumberingAfterBreak="0">
    <w:nsid w:val="7F2D45DB"/>
    <w:multiLevelType w:val="hybridMultilevel"/>
    <w:tmpl w:val="9E825070"/>
    <w:lvl w:ilvl="0" w:tplc="42A4ED88">
      <w:start w:val="1"/>
      <w:numFmt w:val="lowerLetter"/>
      <w:lvlText w:val="%1."/>
      <w:lvlJc w:val="left"/>
      <w:pPr>
        <w:ind w:left="1179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899" w:hanging="360"/>
      </w:pPr>
    </w:lvl>
    <w:lvl w:ilvl="2" w:tplc="3809001B" w:tentative="1">
      <w:start w:val="1"/>
      <w:numFmt w:val="lowerRoman"/>
      <w:lvlText w:val="%3."/>
      <w:lvlJc w:val="right"/>
      <w:pPr>
        <w:ind w:left="2619" w:hanging="180"/>
      </w:pPr>
    </w:lvl>
    <w:lvl w:ilvl="3" w:tplc="3809000F" w:tentative="1">
      <w:start w:val="1"/>
      <w:numFmt w:val="decimal"/>
      <w:lvlText w:val="%4."/>
      <w:lvlJc w:val="left"/>
      <w:pPr>
        <w:ind w:left="3339" w:hanging="360"/>
      </w:pPr>
    </w:lvl>
    <w:lvl w:ilvl="4" w:tplc="38090019" w:tentative="1">
      <w:start w:val="1"/>
      <w:numFmt w:val="lowerLetter"/>
      <w:lvlText w:val="%5."/>
      <w:lvlJc w:val="left"/>
      <w:pPr>
        <w:ind w:left="4059" w:hanging="360"/>
      </w:pPr>
    </w:lvl>
    <w:lvl w:ilvl="5" w:tplc="3809001B" w:tentative="1">
      <w:start w:val="1"/>
      <w:numFmt w:val="lowerRoman"/>
      <w:lvlText w:val="%6."/>
      <w:lvlJc w:val="right"/>
      <w:pPr>
        <w:ind w:left="4779" w:hanging="180"/>
      </w:pPr>
    </w:lvl>
    <w:lvl w:ilvl="6" w:tplc="3809000F" w:tentative="1">
      <w:start w:val="1"/>
      <w:numFmt w:val="decimal"/>
      <w:lvlText w:val="%7."/>
      <w:lvlJc w:val="left"/>
      <w:pPr>
        <w:ind w:left="5499" w:hanging="360"/>
      </w:pPr>
    </w:lvl>
    <w:lvl w:ilvl="7" w:tplc="38090019" w:tentative="1">
      <w:start w:val="1"/>
      <w:numFmt w:val="lowerLetter"/>
      <w:lvlText w:val="%8."/>
      <w:lvlJc w:val="left"/>
      <w:pPr>
        <w:ind w:left="6219" w:hanging="360"/>
      </w:pPr>
    </w:lvl>
    <w:lvl w:ilvl="8" w:tplc="3809001B" w:tentative="1">
      <w:start w:val="1"/>
      <w:numFmt w:val="lowerRoman"/>
      <w:lvlText w:val="%9."/>
      <w:lvlJc w:val="right"/>
      <w:pPr>
        <w:ind w:left="6939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369"/>
    <w:rsid w:val="0002482E"/>
    <w:rsid w:val="00050324"/>
    <w:rsid w:val="000A0150"/>
    <w:rsid w:val="000C2A63"/>
    <w:rsid w:val="000E63C9"/>
    <w:rsid w:val="000F090A"/>
    <w:rsid w:val="000F1202"/>
    <w:rsid w:val="00130E9D"/>
    <w:rsid w:val="00150A6D"/>
    <w:rsid w:val="00177F3F"/>
    <w:rsid w:val="00185B35"/>
    <w:rsid w:val="001F2BC8"/>
    <w:rsid w:val="001F5F6B"/>
    <w:rsid w:val="00243EBC"/>
    <w:rsid w:val="00246A35"/>
    <w:rsid w:val="00284348"/>
    <w:rsid w:val="00290599"/>
    <w:rsid w:val="002C7DCB"/>
    <w:rsid w:val="002E7EA9"/>
    <w:rsid w:val="002F51F5"/>
    <w:rsid w:val="00312137"/>
    <w:rsid w:val="00330359"/>
    <w:rsid w:val="0033762F"/>
    <w:rsid w:val="00366C7E"/>
    <w:rsid w:val="00384EA3"/>
    <w:rsid w:val="003A0461"/>
    <w:rsid w:val="003A39A1"/>
    <w:rsid w:val="003C2191"/>
    <w:rsid w:val="003D3863"/>
    <w:rsid w:val="003F000D"/>
    <w:rsid w:val="004110DE"/>
    <w:rsid w:val="0044085A"/>
    <w:rsid w:val="00445EBF"/>
    <w:rsid w:val="004517ED"/>
    <w:rsid w:val="00491C33"/>
    <w:rsid w:val="00491E60"/>
    <w:rsid w:val="004B21A5"/>
    <w:rsid w:val="004E1369"/>
    <w:rsid w:val="005037F0"/>
    <w:rsid w:val="00516A86"/>
    <w:rsid w:val="005275F6"/>
    <w:rsid w:val="0056316E"/>
    <w:rsid w:val="00572102"/>
    <w:rsid w:val="005E5B52"/>
    <w:rsid w:val="005F1BB0"/>
    <w:rsid w:val="00613CA0"/>
    <w:rsid w:val="00656C4D"/>
    <w:rsid w:val="0067111F"/>
    <w:rsid w:val="006B6009"/>
    <w:rsid w:val="006E5716"/>
    <w:rsid w:val="007302B3"/>
    <w:rsid w:val="00730733"/>
    <w:rsid w:val="00730E3A"/>
    <w:rsid w:val="00733346"/>
    <w:rsid w:val="00736AAF"/>
    <w:rsid w:val="00765B2A"/>
    <w:rsid w:val="00783A34"/>
    <w:rsid w:val="0078550F"/>
    <w:rsid w:val="007B2F3D"/>
    <w:rsid w:val="007C6B52"/>
    <w:rsid w:val="007D16C5"/>
    <w:rsid w:val="007E6125"/>
    <w:rsid w:val="0081204E"/>
    <w:rsid w:val="00812122"/>
    <w:rsid w:val="00856577"/>
    <w:rsid w:val="00862FE4"/>
    <w:rsid w:val="0086389A"/>
    <w:rsid w:val="00871077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778CD"/>
    <w:rsid w:val="00990140"/>
    <w:rsid w:val="009B7070"/>
    <w:rsid w:val="009C7720"/>
    <w:rsid w:val="009D3290"/>
    <w:rsid w:val="00A23AFA"/>
    <w:rsid w:val="00A31B3E"/>
    <w:rsid w:val="00A47B41"/>
    <w:rsid w:val="00A532F3"/>
    <w:rsid w:val="00A8489E"/>
    <w:rsid w:val="00AC29F3"/>
    <w:rsid w:val="00B231E5"/>
    <w:rsid w:val="00BE5FD7"/>
    <w:rsid w:val="00C02B87"/>
    <w:rsid w:val="00C4086D"/>
    <w:rsid w:val="00CA0D3C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95F61"/>
    <w:rsid w:val="00DD152F"/>
    <w:rsid w:val="00DE213F"/>
    <w:rsid w:val="00DF027C"/>
    <w:rsid w:val="00E00A32"/>
    <w:rsid w:val="00E22ACD"/>
    <w:rsid w:val="00E40B25"/>
    <w:rsid w:val="00E620B0"/>
    <w:rsid w:val="00E81B40"/>
    <w:rsid w:val="00EF555B"/>
    <w:rsid w:val="00F027BB"/>
    <w:rsid w:val="00F11DCF"/>
    <w:rsid w:val="00F162EA"/>
    <w:rsid w:val="00F52D27"/>
    <w:rsid w:val="00F76D58"/>
    <w:rsid w:val="00F83527"/>
    <w:rsid w:val="00FB1F4A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D78959"/>
  <w15:docId w15:val="{F5DD6FAC-1EFB-4761-936E-A4BAA0561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3F00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Caption">
    <w:name w:val="caption"/>
    <w:basedOn w:val="Normal"/>
    <w:next w:val="Normal"/>
    <w:uiPriority w:val="99"/>
    <w:unhideWhenUsed/>
    <w:rsid w:val="003A0461"/>
    <w:pPr>
      <w:spacing w:after="200" w:line="240" w:lineRule="auto"/>
    </w:pPr>
    <w:rPr>
      <w:i/>
      <w:iCs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5"/>
    <w:rsid w:val="003F000D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customStyle="1" w:styleId="Style1">
    <w:name w:val="Style1"/>
    <w:basedOn w:val="Heading3"/>
    <w:link w:val="Style1Char"/>
    <w:qFormat/>
    <w:rsid w:val="003F000D"/>
  </w:style>
  <w:style w:type="character" w:styleId="Hyperlink">
    <w:name w:val="Hyperlink"/>
    <w:basedOn w:val="DefaultParagraphFont"/>
    <w:uiPriority w:val="99"/>
    <w:unhideWhenUsed/>
    <w:rsid w:val="006B6009"/>
    <w:rPr>
      <w:color w:val="3592CF" w:themeColor="hyperlink"/>
      <w:u w:val="single"/>
    </w:rPr>
  </w:style>
  <w:style w:type="character" w:customStyle="1" w:styleId="Style1Char">
    <w:name w:val="Style1 Char"/>
    <w:basedOn w:val="Heading3Char"/>
    <w:link w:val="Style1"/>
    <w:rsid w:val="003F000D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6B60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78550F"/>
    <w:pPr>
      <w:ind w:left="720"/>
      <w:contextualSpacing/>
    </w:pPr>
  </w:style>
  <w:style w:type="paragraph" w:customStyle="1" w:styleId="msonormal0">
    <w:name w:val="msonormal"/>
    <w:basedOn w:val="Normal"/>
    <w:rsid w:val="00D95F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7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hma\AppData\Local\Microsoft\Office\16.0\DTS\en-US%7bFC83F5C5-CB33-4117-9DD2-240EE5A208D0%7d\%7bE850B4EF-A984-41D0-AAA7-927D0ACB2A25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0EF9FA06F4A4BF19D0E9C5C4375D9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065E8-017B-4680-B68B-6BB0549DD06D}"/>
      </w:docPartPr>
      <w:docPartBody>
        <w:p w:rsidR="00981B5E" w:rsidRDefault="00867879">
          <w:pPr>
            <w:pStyle w:val="C0EF9FA06F4A4BF19D0E9C5C4375D90D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December 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79"/>
    <w:rsid w:val="003709E0"/>
    <w:rsid w:val="00867879"/>
    <w:rsid w:val="0098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0EF9FA06F4A4BF19D0E9C5C4375D90D">
    <w:name w:val="C0EF9FA06F4A4BF19D0E9C5C4375D90D"/>
  </w:style>
  <w:style w:type="paragraph" w:customStyle="1" w:styleId="5D5E8F21F4B74C9DA18705363D609621">
    <w:name w:val="5D5E8F21F4B74C9DA18705363D609621"/>
  </w:style>
  <w:style w:type="paragraph" w:customStyle="1" w:styleId="F9784AB72DB1409A86B9DCA66A1C78C1">
    <w:name w:val="F9784AB72DB1409A86B9DCA66A1C78C1"/>
  </w:style>
  <w:style w:type="paragraph" w:customStyle="1" w:styleId="95F100B6F736417AB86509AEB92A6FB8">
    <w:name w:val="95F100B6F736417AB86509AEB92A6FB8"/>
  </w:style>
  <w:style w:type="paragraph" w:customStyle="1" w:styleId="667C388D5AAD4D4793089DC44A25D75C">
    <w:name w:val="667C388D5AAD4D4793089DC44A25D75C"/>
  </w:style>
  <w:style w:type="paragraph" w:customStyle="1" w:styleId="30DB4383C4D3469E82785341A672CBB5">
    <w:name w:val="30DB4383C4D3469E82785341A672CBB5"/>
  </w:style>
  <w:style w:type="paragraph" w:customStyle="1" w:styleId="8261DB26840342E2A8D360996FA98ACA">
    <w:name w:val="8261DB26840342E2A8D360996FA98ACA"/>
  </w:style>
  <w:style w:type="paragraph" w:customStyle="1" w:styleId="5F3A1DF0B1DD40A197DDBC70040AFACE">
    <w:name w:val="5F3A1DF0B1DD40A197DDBC70040AFA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8FEB0-B8E9-450D-B4BE-6E40A2857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{E850B4EF-A984-41D0-AAA7-927D0ACB2A25}tf16392850_win32</Template>
  <TotalTime>329</TotalTime>
  <Pages>15</Pages>
  <Words>2168</Words>
  <Characters>12364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Maulana Yusuf</dc:creator>
  <cp:keywords/>
  <cp:lastModifiedBy>Maulana Yusuf</cp:lastModifiedBy>
  <cp:revision>8</cp:revision>
  <cp:lastPrinted>2020-12-06T14:19:00Z</cp:lastPrinted>
  <dcterms:created xsi:type="dcterms:W3CDTF">2020-12-06T08:49:00Z</dcterms:created>
  <dcterms:modified xsi:type="dcterms:W3CDTF">2020-12-06T14:20:00Z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