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1137F5" w14:textId="55B1DF11" w:rsidR="00D077E9" w:rsidRDefault="004E1369" w:rsidP="00D70D02">
      <w:r>
        <w:rPr>
          <w:noProof/>
        </w:rPr>
        <mc:AlternateContent>
          <mc:Choice Requires="wps">
            <w:drawing>
              <wp:anchor distT="0" distB="0" distL="114300" distR="114300" simplePos="0" relativeHeight="251650045" behindDoc="1" locked="0" layoutInCell="1" allowOverlap="1" wp14:anchorId="19CE5943" wp14:editId="39495FE1">
                <wp:simplePos x="0" y="0"/>
                <wp:positionH relativeFrom="page">
                  <wp:posOffset>-43543</wp:posOffset>
                </wp:positionH>
                <wp:positionV relativeFrom="paragraph">
                  <wp:posOffset>-1014821</wp:posOffset>
                </wp:positionV>
                <wp:extent cx="8066314" cy="9417957"/>
                <wp:effectExtent l="0" t="0" r="11430" b="120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6314" cy="94179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EE87B" id="Rectangle 10" o:spid="_x0000_s1026" style="position:absolute;margin-left:-3.45pt;margin-top:-79.9pt;width:635.15pt;height:741.55pt;z-index:-2516664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" fillcolor="#34aba2 [3206]" strokecolor="#1a5550 [1606]" strokeweight="2pt">
                <w10:wrap anchorx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990E3FD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9CAB03" w14:textId="6FE32A80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97C1DC6" wp14:editId="4EF004B1">
                      <wp:extent cx="3528695" cy="1668780"/>
                      <wp:effectExtent l="0" t="0" r="0" b="762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68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AB795D" w14:textId="177053D9" w:rsidR="00D077E9" w:rsidRPr="00FB1F4A" w:rsidRDefault="00FB1F4A" w:rsidP="00FB1F4A">
                                  <w:pPr>
                                    <w:pStyle w:val="Title"/>
                                    <w:spacing w:after="0"/>
                                    <w:rPr>
                                      <w:sz w:val="40"/>
                                      <w:szCs w:val="32"/>
                                    </w:rPr>
                                  </w:pPr>
                                  <w:r w:rsidRPr="00FB1F4A">
                                    <w:rPr>
                                      <w:sz w:val="40"/>
                                      <w:szCs w:val="32"/>
                                    </w:rPr>
                                    <w:t>MANAJEMEN LAMPU LALU LINTAS BERBASIS PENGOLAHAN CITRA DIGITAL DAN KECERDASAN BUATAN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97C1DC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3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" filled="f" stroked="f" strokeweight=".5pt">
                      <v:textbox>
                        <w:txbxContent>
                          <w:p w14:paraId="55AB795D" w14:textId="177053D9" w:rsidR="00D077E9" w:rsidRPr="00FB1F4A" w:rsidRDefault="00FB1F4A" w:rsidP="00FB1F4A">
                            <w:pPr>
                              <w:pStyle w:val="Title"/>
                              <w:spacing w:after="0"/>
                              <w:rPr>
                                <w:sz w:val="40"/>
                                <w:szCs w:val="32"/>
                              </w:rPr>
                            </w:pPr>
                            <w:r w:rsidRPr="00FB1F4A">
                              <w:rPr>
                                <w:sz w:val="40"/>
                                <w:szCs w:val="32"/>
                              </w:rPr>
                              <w:t>MANAJEMEN LAMPU LALU LINTAS BERBASIS PENGOLAHAN CITRA DIGITAL DAN KECERDASAN BUATAN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E597957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C7098B1" wp14:editId="68F0DEDA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5BD6191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5C45B8B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6870B2C" w14:textId="6158860C" w:rsidR="00D077E9" w:rsidRDefault="00D077E9" w:rsidP="00D077E9">
            <w:pPr>
              <w:rPr>
                <w:noProof/>
              </w:rPr>
            </w:pPr>
          </w:p>
        </w:tc>
      </w:tr>
      <w:tr w:rsidR="00D077E9" w14:paraId="5D16B269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C0EF9FA06F4A4BF19D0E9C5C4375D90D"/>
              </w:placeholder>
              <w15:appearance w15:val="hidden"/>
            </w:sdtPr>
            <w:sdtEndPr/>
            <w:sdtContent>
              <w:p w14:paraId="68F8C50D" w14:textId="6A654017" w:rsidR="00D077E9" w:rsidRDefault="00D077E9" w:rsidP="00D077E9">
                <w:r w:rsidRPr="002C7DCB">
                  <w:rPr>
                    <w:rStyle w:val="SubtitleChar"/>
                    <w:b w:val="0"/>
                    <w:sz w:val="24"/>
                    <w:szCs w:val="18"/>
                  </w:rPr>
                  <w:fldChar w:fldCharType="begin"/>
                </w:r>
                <w:r w:rsidRPr="002C7DCB">
                  <w:rPr>
                    <w:rStyle w:val="SubtitleChar"/>
                    <w:b w:val="0"/>
                    <w:sz w:val="24"/>
                    <w:szCs w:val="18"/>
                  </w:rPr>
                  <w:instrText xml:space="preserve"> DATE  \@ "MMMM d"  \* MERGEFORMAT </w:instrText>
                </w:r>
                <w:r w:rsidRPr="002C7DCB">
                  <w:rPr>
                    <w:rStyle w:val="SubtitleChar"/>
                    <w:b w:val="0"/>
                    <w:sz w:val="24"/>
                    <w:szCs w:val="18"/>
                  </w:rPr>
                  <w:fldChar w:fldCharType="separate"/>
                </w:r>
                <w:r w:rsidR="009B548F">
                  <w:rPr>
                    <w:rStyle w:val="SubtitleChar"/>
                    <w:b w:val="0"/>
                    <w:noProof/>
                    <w:sz w:val="24"/>
                    <w:szCs w:val="18"/>
                  </w:rPr>
                  <w:t>December 6</w:t>
                </w:r>
                <w:r w:rsidRPr="002C7DCB">
                  <w:rPr>
                    <w:rStyle w:val="SubtitleChar"/>
                    <w:b w:val="0"/>
                    <w:sz w:val="24"/>
                    <w:szCs w:val="18"/>
                  </w:rPr>
                  <w:fldChar w:fldCharType="end"/>
                </w:r>
                <w:r w:rsidR="00FB1F4A" w:rsidRPr="002C7DCB">
                  <w:rPr>
                    <w:rStyle w:val="SubtitleChar"/>
                    <w:b w:val="0"/>
                    <w:sz w:val="24"/>
                    <w:szCs w:val="18"/>
                  </w:rPr>
                  <w:t>2</w:t>
                </w:r>
                <w:r w:rsidR="00FB1F4A" w:rsidRPr="002C7DCB">
                  <w:rPr>
                    <w:rStyle w:val="SubtitleChar"/>
                    <w:sz w:val="24"/>
                    <w:szCs w:val="18"/>
                  </w:rPr>
                  <w:t>020</w:t>
                </w:r>
              </w:p>
            </w:sdtContent>
          </w:sdt>
          <w:p w14:paraId="72C928C6" w14:textId="6A1F7FFF" w:rsidR="00FB1F4A" w:rsidRPr="002C7DCB" w:rsidRDefault="002C7DCB" w:rsidP="00D077E9">
            <w:pPr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Ary</w:t>
            </w:r>
            <w:proofErr w:type="spellEnd"/>
            <w:r>
              <w:rPr>
                <w:sz w:val="22"/>
                <w:szCs w:val="18"/>
              </w:rPr>
              <w:t xml:space="preserve"> </w:t>
            </w:r>
            <w:proofErr w:type="spellStart"/>
            <w:r>
              <w:rPr>
                <w:sz w:val="22"/>
                <w:szCs w:val="18"/>
              </w:rPr>
              <w:t>Setijadi</w:t>
            </w:r>
            <w:proofErr w:type="spellEnd"/>
            <w:r>
              <w:rPr>
                <w:sz w:val="22"/>
                <w:szCs w:val="18"/>
              </w:rPr>
              <w:t xml:space="preserve"> P.</w:t>
            </w:r>
          </w:p>
          <w:p w14:paraId="21D5B9E5" w14:textId="1350FF14" w:rsidR="002C7DCB" w:rsidRDefault="002C7DCB" w:rsidP="00D077E9">
            <w:pPr>
              <w:rPr>
                <w:sz w:val="22"/>
                <w:szCs w:val="18"/>
              </w:rPr>
            </w:pPr>
            <w:proofErr w:type="spellStart"/>
            <w:r w:rsidRPr="002C7DCB">
              <w:rPr>
                <w:sz w:val="22"/>
                <w:szCs w:val="18"/>
              </w:rPr>
              <w:t>R</w:t>
            </w:r>
            <w:r>
              <w:rPr>
                <w:sz w:val="22"/>
                <w:szCs w:val="18"/>
              </w:rPr>
              <w:t>ahadiyan</w:t>
            </w:r>
            <w:proofErr w:type="spellEnd"/>
            <w:r>
              <w:rPr>
                <w:sz w:val="22"/>
                <w:szCs w:val="18"/>
              </w:rPr>
              <w:t xml:space="preserve"> Yusuf</w:t>
            </w:r>
          </w:p>
          <w:p w14:paraId="6F46E3AA" w14:textId="34FED147" w:rsidR="002C7DCB" w:rsidRDefault="002C7DCB" w:rsidP="00D077E9">
            <w:pPr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Reza </w:t>
            </w:r>
            <w:proofErr w:type="spellStart"/>
            <w:r>
              <w:rPr>
                <w:sz w:val="22"/>
                <w:szCs w:val="18"/>
              </w:rPr>
              <w:t>Darmakusuma</w:t>
            </w:r>
            <w:proofErr w:type="spellEnd"/>
          </w:p>
          <w:p w14:paraId="4FB1EF2A" w14:textId="5CCBA9D4" w:rsidR="002C7DCB" w:rsidRPr="002C7DCB" w:rsidRDefault="002C7DCB" w:rsidP="00D077E9">
            <w:pPr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Ach Maulana Habibi Y.</w:t>
            </w:r>
          </w:p>
          <w:p w14:paraId="718F4B6F" w14:textId="58FE3F71" w:rsidR="00491E60" w:rsidRPr="002C7DCB" w:rsidRDefault="00491E60" w:rsidP="00D077E9">
            <w:pPr>
              <w:rPr>
                <w:sz w:val="22"/>
                <w:szCs w:val="18"/>
              </w:rPr>
            </w:pPr>
          </w:p>
          <w:p w14:paraId="70FAB5A0" w14:textId="7A813C02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4AC74694" w14:textId="3FB5F316" w:rsidR="00D077E9" w:rsidRDefault="0067111F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4CA649" wp14:editId="7BA24841">
                <wp:simplePos x="0" y="0"/>
                <wp:positionH relativeFrom="page">
                  <wp:posOffset>5172075</wp:posOffset>
                </wp:positionH>
                <wp:positionV relativeFrom="paragraph">
                  <wp:posOffset>7418070</wp:posOffset>
                </wp:positionV>
                <wp:extent cx="1828800" cy="1828800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B7735E" w14:textId="77777777" w:rsidR="004E1369" w:rsidRPr="004E1369" w:rsidRDefault="004E1369" w:rsidP="004E1369">
                            <w:pPr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E1369"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MANAGEMEN LAMPU LALU LINTAS </w:t>
                            </w:r>
                          </w:p>
                          <w:p w14:paraId="3385A6EB" w14:textId="121AE45D" w:rsidR="004E1369" w:rsidRPr="004E1369" w:rsidRDefault="004E1369" w:rsidP="004E1369">
                            <w:pPr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E1369">
                              <w:rPr>
                                <w:noProof/>
                                <w:color w:val="auto"/>
                                <w:sz w:val="24"/>
                                <w:szCs w:val="2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BERBASIS KECERDASAN BUATAN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CA649" id="Text Box 1" o:spid="_x0000_s1027" type="#_x0000_t202" style="position:absolute;margin-left:407.25pt;margin-top:584.1pt;width:2in;height:2in;z-index:2516592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" filled="f" stroked="f">
                <v:fill o:detectmouseclick="t"/>
                <v:textbox style="mso-fit-shape-to-text:t">
                  <w:txbxContent>
                    <w:p w14:paraId="2CB7735E" w14:textId="77777777" w:rsidR="004E1369" w:rsidRPr="004E1369" w:rsidRDefault="004E1369" w:rsidP="004E1369">
                      <w:pPr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4E1369">
                        <w:rPr>
                          <w:noProof/>
                          <w:color w:val="auto"/>
                          <w:sz w:val="24"/>
                          <w:szCs w:val="2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MANAGEMEN LAMPU LALU LINTAS </w:t>
                      </w:r>
                    </w:p>
                    <w:p w14:paraId="3385A6EB" w14:textId="121AE45D" w:rsidR="004E1369" w:rsidRPr="004E1369" w:rsidRDefault="004E1369" w:rsidP="004E1369">
                      <w:pPr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4E1369">
                        <w:rPr>
                          <w:noProof/>
                          <w:color w:val="auto"/>
                          <w:sz w:val="24"/>
                          <w:szCs w:val="2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BERBASIS KECERDASAN BUATAN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B1F4A" w:rsidRPr="004E1369">
        <w:rPr>
          <w:noProof/>
        </w:rPr>
        <w:drawing>
          <wp:anchor distT="0" distB="0" distL="114300" distR="114300" simplePos="0" relativeHeight="251651070" behindDoc="1" locked="0" layoutInCell="1" allowOverlap="1" wp14:anchorId="33CF661E" wp14:editId="1BBAD782">
            <wp:simplePos x="0" y="0"/>
            <wp:positionH relativeFrom="margin">
              <wp:posOffset>810471</wp:posOffset>
            </wp:positionH>
            <wp:positionV relativeFrom="paragraph">
              <wp:posOffset>461645</wp:posOffset>
            </wp:positionV>
            <wp:extent cx="5895975" cy="5120005"/>
            <wp:effectExtent l="0" t="0" r="9525" b="4445"/>
            <wp:wrapNone/>
            <wp:docPr id="11" name="Grid" descr="grid plane">
              <a:extLst xmlns:a="http://schemas.openxmlformats.org/drawingml/2006/main">
                <a:ext uri="{FF2B5EF4-FFF2-40B4-BE49-F238E27FC236}">
                  <a16:creationId xmlns:a16="http://schemas.microsoft.com/office/drawing/2014/main" id="{71F5A0B2-7584-4034-8919-A5F2C482F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id" descr="grid plane">
                      <a:extLst>
                        <a:ext uri="{FF2B5EF4-FFF2-40B4-BE49-F238E27FC236}">
                          <a16:creationId xmlns:a16="http://schemas.microsoft.com/office/drawing/2014/main" id="{71F5A0B2-7584-4034-8919-A5F2C482F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07" r="-943" b="-1096"/>
                    <a:stretch/>
                  </pic:blipFill>
                  <pic:spPr>
                    <a:xfrm>
                      <a:off x="0" y="0"/>
                      <a:ext cx="5895975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369">
        <w:rPr>
          <w:noProof/>
        </w:rPr>
        <w:drawing>
          <wp:anchor distT="0" distB="0" distL="114300" distR="114300" simplePos="0" relativeHeight="251657216" behindDoc="1" locked="0" layoutInCell="1" allowOverlap="1" wp14:anchorId="1221EEA1" wp14:editId="69EA4D4C">
            <wp:simplePos x="0" y="0"/>
            <wp:positionH relativeFrom="column">
              <wp:posOffset>3978910</wp:posOffset>
            </wp:positionH>
            <wp:positionV relativeFrom="paragraph">
              <wp:posOffset>7412990</wp:posOffset>
            </wp:positionV>
            <wp:extent cx="579257" cy="544286"/>
            <wp:effectExtent l="0" t="0" r="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57" cy="54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369"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13283868" wp14:editId="5CA449DA">
                <wp:simplePos x="0" y="0"/>
                <wp:positionH relativeFrom="page">
                  <wp:align>right</wp:align>
                </wp:positionH>
                <wp:positionV relativeFrom="page">
                  <wp:posOffset>6670964</wp:posOffset>
                </wp:positionV>
                <wp:extent cx="7786255" cy="3374390"/>
                <wp:effectExtent l="0" t="0" r="5715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6255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0DC03C" id="Rectangle 2" o:spid="_x0000_s1026" alt="colored rectangle" style="position:absolute;margin-left:561.9pt;margin-top:525.25pt;width:613.1pt;height:265.7pt;z-index:-25166336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" fillcolor="#34aba2 [3206]" stroked="f" strokeweight="2pt">
                <w10:wrap anchorx="page" anchory="page"/>
              </v:rect>
            </w:pict>
          </mc:Fallback>
        </mc:AlternateContent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2C782321" wp14:editId="25B229F5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272480" id="Rectangle 3" o:spid="_x0000_s1026" alt="white rectangle for text on cover" style="position:absolute;margin-left:-16.15pt;margin-top:70.9pt;width:310.15pt;height:651pt;z-index:-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 w:rsidR="00D077E9">
        <w:br w:type="page"/>
      </w:r>
    </w:p>
    <w:p w14:paraId="59EB6CD6" w14:textId="52B83DA0" w:rsidR="00D077E9" w:rsidRPr="00177F3F" w:rsidRDefault="00177F3F" w:rsidP="00177F3F">
      <w:pPr>
        <w:pStyle w:val="Name"/>
        <w:ind w:left="142" w:hanging="142"/>
        <w:jc w:val="left"/>
        <w:rPr>
          <w:sz w:val="36"/>
          <w:szCs w:val="28"/>
        </w:rPr>
      </w:pPr>
      <w:r>
        <w:rPr>
          <w:sz w:val="36"/>
          <w:szCs w:val="28"/>
        </w:rPr>
        <w:lastRenderedPageBreak/>
        <w:t xml:space="preserve"> </w:t>
      </w:r>
      <w:proofErr w:type="spellStart"/>
      <w:r w:rsidR="00FB1F4A" w:rsidRPr="00177F3F">
        <w:rPr>
          <w:sz w:val="36"/>
          <w:szCs w:val="28"/>
        </w:rPr>
        <w:t>Deskripsi</w:t>
      </w:r>
      <w:proofErr w:type="spellEnd"/>
    </w:p>
    <w:p w14:paraId="05E520DE" w14:textId="0CEC76E6" w:rsidR="00FB1F4A" w:rsidRPr="00FB1F4A" w:rsidRDefault="00FB1F4A" w:rsidP="00FB1F4A">
      <w:pPr>
        <w:rPr>
          <w:b w:val="0"/>
          <w:bCs/>
        </w:rPr>
      </w:pPr>
    </w:p>
    <w:tbl>
      <w:tblPr>
        <w:tblW w:w="9999" w:type="dxa"/>
        <w:tblLook w:val="04A0" w:firstRow="1" w:lastRow="0" w:firstColumn="1" w:lastColumn="0" w:noHBand="0" w:noVBand="1"/>
      </w:tblPr>
      <w:tblGrid>
        <w:gridCol w:w="9999"/>
      </w:tblGrid>
      <w:tr w:rsidR="00D077E9" w14:paraId="206AA250" w14:textId="77777777" w:rsidTr="00FB1F4A">
        <w:trPr>
          <w:trHeight w:val="3546"/>
        </w:trPr>
        <w:tc>
          <w:tcPr>
            <w:tcW w:w="9999" w:type="dxa"/>
          </w:tcPr>
          <w:p w14:paraId="4A9CDB33" w14:textId="635958D3" w:rsidR="00DF027C" w:rsidRDefault="003A0461" w:rsidP="000F090A">
            <w:pPr>
              <w:pStyle w:val="Content"/>
              <w:spacing w:line="360" w:lineRule="auto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5965B0BB" wp14:editId="3F0055D9">
                      <wp:simplePos x="0" y="0"/>
                      <wp:positionH relativeFrom="column">
                        <wp:posOffset>1079500</wp:posOffset>
                      </wp:positionH>
                      <wp:positionV relativeFrom="paragraph">
                        <wp:posOffset>2352463</wp:posOffset>
                      </wp:positionV>
                      <wp:extent cx="4375569" cy="3490595"/>
                      <wp:effectExtent l="0" t="0" r="6350" b="0"/>
                      <wp:wrapTopAndBottom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75569" cy="3490595"/>
                                <a:chOff x="0" y="0"/>
                                <a:chExt cx="4375569" cy="3490595"/>
                              </a:xfrm>
                            </wpg:grpSpPr>
                            <wpg:grpSp>
                              <wpg:cNvPr id="16" name="Group 16"/>
                              <wpg:cNvGrpSpPr/>
                              <wpg:grpSpPr>
                                <a:xfrm>
                                  <a:off x="0" y="0"/>
                                  <a:ext cx="4375569" cy="3490595"/>
                                  <a:chOff x="0" y="0"/>
                                  <a:chExt cx="4375569" cy="349059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4" name="Picture 14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13577" t="9545" r="17204" b="3580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359910" cy="30816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15" name="Text Box 15"/>
                                <wps:cNvSpPr txBox="1"/>
                                <wps:spPr>
                                  <a:xfrm>
                                    <a:off x="16929" y="3208655"/>
                                    <a:ext cx="4358640" cy="2819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prstClr val="white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C34218D" w14:textId="45301851" w:rsidR="003A0461" w:rsidRPr="002E7EA9" w:rsidRDefault="003A0461" w:rsidP="003A0461">
                                      <w:pPr>
                                        <w:pStyle w:val="Caption"/>
                                        <w:rPr>
                                          <w:noProof/>
                                          <w:sz w:val="32"/>
                                          <w:szCs w:val="20"/>
                                        </w:rPr>
                                      </w:pPr>
                                      <w:proofErr w:type="spellStart"/>
                                      <w:r w:rsidRPr="002E7EA9">
                                        <w:rPr>
                                          <w:sz w:val="20"/>
                                          <w:szCs w:val="20"/>
                                        </w:rPr>
                                        <w:t>Skema</w:t>
                                      </w:r>
                                      <w:proofErr w:type="spellEnd"/>
                                      <w:r w:rsidRPr="002E7EA9">
                                        <w:rPr>
                                          <w:sz w:val="20"/>
                                          <w:szCs w:val="2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2E7EA9">
                                        <w:rPr>
                                          <w:sz w:val="20"/>
                                          <w:szCs w:val="20"/>
                                        </w:rPr>
                                        <w:t>Sistem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spAutoFit/>
                                </wps:bodyPr>
                              </wps:wsp>
                            </wpg:grpSp>
                            <wps:wsp>
                              <wps:cNvPr id="17" name="Text Box 17"/>
                              <wps:cNvSpPr txBox="1"/>
                              <wps:spPr>
                                <a:xfrm>
                                  <a:off x="3056173" y="948267"/>
                                  <a:ext cx="551815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32FCA5F" w14:textId="796C8225" w:rsidR="003A0461" w:rsidRPr="003A0461" w:rsidRDefault="003A0461">
                                    <w:pPr>
                                      <w:rPr>
                                        <w:i/>
                                        <w:iCs/>
                                        <w:color w:val="00B050"/>
                                      </w:rPr>
                                    </w:pPr>
                                    <w:r w:rsidRPr="003A0461">
                                      <w:rPr>
                                        <w:i/>
                                        <w:iCs/>
                                        <w:color w:val="00B050"/>
                                      </w:rPr>
                                      <w:t>node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65B0BB" id="Group 18" o:spid="_x0000_s1028" style="position:absolute;left:0;text-align:left;margin-left:85pt;margin-top:185.25pt;width:344.55pt;height:274.85pt;z-index:251665408;mso-position-horizontal-relative:text;mso-position-vertical-relative:text" coordsize="43755,34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">
                      <v:group id="Group 16" o:spid="_x0000_s1029" style="position:absolute;width:43755;height:34905" coordsize="43755,34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14" o:spid="_x0000_s1030" type="#_x0000_t75" style="position:absolute;width:43599;height:30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">
                          <v:imagedata r:id="rId11" o:title="" croptop="6255f" cropbottom="2346f" cropleft="8898f" cropright="11275f"/>
                        </v:shape>
                        <v:shape id="Text Box 15" o:spid="_x0000_s1031" type="#_x0000_t202" style="position:absolute;left:169;top:32086;width:4358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        <v:textbox style="mso-fit-shape-to-text:t" inset="0,0,0,0">
                            <w:txbxContent>
                              <w:p w14:paraId="6C34218D" w14:textId="45301851" w:rsidR="003A0461" w:rsidRPr="002E7EA9" w:rsidRDefault="003A0461" w:rsidP="003A0461">
                                <w:pPr>
                                  <w:pStyle w:val="Caption"/>
                                  <w:rPr>
                                    <w:noProof/>
                                    <w:sz w:val="32"/>
                                    <w:szCs w:val="20"/>
                                  </w:rPr>
                                </w:pPr>
                                <w:proofErr w:type="spellStart"/>
                                <w:r w:rsidRPr="002E7EA9">
                                  <w:rPr>
                                    <w:sz w:val="20"/>
                                    <w:szCs w:val="20"/>
                                  </w:rPr>
                                  <w:t>Skema</w:t>
                                </w:r>
                                <w:proofErr w:type="spellEnd"/>
                                <w:r w:rsidRPr="002E7EA9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2E7EA9">
                                  <w:rPr>
                                    <w:sz w:val="20"/>
                                    <w:szCs w:val="20"/>
                                  </w:rPr>
                                  <w:t>Sistem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</v:group>
                      <v:shape id="Text Box 17" o:spid="_x0000_s1032" type="#_x0000_t202" style="position:absolute;left:30561;top:9482;width:5518;height:91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" filled="f" stroked="f">
                        <v:textbox>
                          <w:txbxContent>
                            <w:p w14:paraId="532FCA5F" w14:textId="796C8225" w:rsidR="003A0461" w:rsidRPr="003A0461" w:rsidRDefault="003A0461">
                              <w:pPr>
                                <w:rPr>
                                  <w:i/>
                                  <w:iCs/>
                                  <w:color w:val="00B050"/>
                                </w:rPr>
                              </w:pPr>
                              <w:r w:rsidRPr="003A0461">
                                <w:rPr>
                                  <w:i/>
                                  <w:iCs/>
                                  <w:color w:val="00B050"/>
                                </w:rPr>
                                <w:t>node</w:t>
                              </w: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proofErr w:type="spellStart"/>
            <w:r w:rsidR="0067111F">
              <w:t>Aplikasi</w:t>
            </w:r>
            <w:proofErr w:type="spellEnd"/>
            <w:r w:rsidR="0067111F">
              <w:t xml:space="preserve"> </w:t>
            </w:r>
            <w:proofErr w:type="spellStart"/>
            <w:r w:rsidR="0067111F">
              <w:t>ini</w:t>
            </w:r>
            <w:proofErr w:type="spellEnd"/>
            <w:r w:rsidR="0067111F">
              <w:t xml:space="preserve"> </w:t>
            </w:r>
            <w:proofErr w:type="spellStart"/>
            <w:r w:rsidR="0067111F">
              <w:t>dimanfaatkan</w:t>
            </w:r>
            <w:proofErr w:type="spellEnd"/>
            <w:r w:rsidR="0067111F">
              <w:t xml:space="preserve"> </w:t>
            </w:r>
            <w:proofErr w:type="spellStart"/>
            <w:r w:rsidR="0067111F">
              <w:t>untuk</w:t>
            </w:r>
            <w:proofErr w:type="spellEnd"/>
            <w:r w:rsidR="0067111F">
              <w:t xml:space="preserve"> </w:t>
            </w:r>
            <w:proofErr w:type="spellStart"/>
            <w:r w:rsidR="0067111F">
              <w:t>mengatur</w:t>
            </w:r>
            <w:proofErr w:type="spellEnd"/>
            <w:r w:rsidR="0067111F">
              <w:t xml:space="preserve"> </w:t>
            </w:r>
            <w:proofErr w:type="spellStart"/>
            <w:r w:rsidR="0067111F">
              <w:t>lampu</w:t>
            </w:r>
            <w:proofErr w:type="spellEnd"/>
            <w:r w:rsidR="0067111F">
              <w:t xml:space="preserve"> </w:t>
            </w:r>
            <w:proofErr w:type="spellStart"/>
            <w:r w:rsidR="0067111F">
              <w:t>lalu</w:t>
            </w:r>
            <w:proofErr w:type="spellEnd"/>
            <w:r w:rsidR="0067111F">
              <w:t xml:space="preserve"> </w:t>
            </w:r>
            <w:proofErr w:type="spellStart"/>
            <w:r w:rsidR="0067111F">
              <w:t>lintas</w:t>
            </w:r>
            <w:proofErr w:type="spellEnd"/>
            <w:r w:rsidR="0067111F">
              <w:t xml:space="preserve"> pada </w:t>
            </w:r>
            <w:proofErr w:type="spellStart"/>
            <w:r w:rsidR="0067111F">
              <w:t>suatu</w:t>
            </w:r>
            <w:proofErr w:type="spellEnd"/>
            <w:r w:rsidR="0067111F">
              <w:t xml:space="preserve"> </w:t>
            </w:r>
            <w:proofErr w:type="spellStart"/>
            <w:r w:rsidR="0067111F">
              <w:t>persimpangan</w:t>
            </w:r>
            <w:proofErr w:type="spellEnd"/>
            <w:r w:rsidR="0067111F">
              <w:t xml:space="preserve"> </w:t>
            </w:r>
            <w:proofErr w:type="spellStart"/>
            <w:r w:rsidR="0067111F">
              <w:t>jalan</w:t>
            </w:r>
            <w:proofErr w:type="spellEnd"/>
            <w:r w:rsidR="0067111F">
              <w:t xml:space="preserve">. </w:t>
            </w:r>
            <w:proofErr w:type="spellStart"/>
            <w:r w:rsidR="0067111F">
              <w:t>Penentuan</w:t>
            </w:r>
            <w:proofErr w:type="spellEnd"/>
            <w:r w:rsidR="0067111F">
              <w:t xml:space="preserve"> </w:t>
            </w:r>
            <w:proofErr w:type="spellStart"/>
            <w:r w:rsidR="0067111F">
              <w:t>waktu</w:t>
            </w:r>
            <w:proofErr w:type="spellEnd"/>
            <w:r w:rsidR="0067111F">
              <w:t xml:space="preserve"> </w:t>
            </w:r>
            <w:proofErr w:type="spellStart"/>
            <w:r w:rsidR="0067111F">
              <w:t>lampu</w:t>
            </w:r>
            <w:proofErr w:type="spellEnd"/>
            <w:r w:rsidR="0067111F">
              <w:t xml:space="preserve"> </w:t>
            </w:r>
            <w:proofErr w:type="spellStart"/>
            <w:r w:rsidR="0067111F">
              <w:t>lalu</w:t>
            </w:r>
            <w:proofErr w:type="spellEnd"/>
            <w:r w:rsidR="0067111F">
              <w:t xml:space="preserve"> </w:t>
            </w:r>
            <w:proofErr w:type="spellStart"/>
            <w:r w:rsidR="0067111F">
              <w:t>lintas</w:t>
            </w:r>
            <w:proofErr w:type="spellEnd"/>
            <w:r w:rsidR="003F000D">
              <w:t xml:space="preserve"> </w:t>
            </w:r>
            <w:proofErr w:type="spellStart"/>
            <w:r w:rsidR="003F000D">
              <w:t>bersifat</w:t>
            </w:r>
            <w:proofErr w:type="spellEnd"/>
            <w:r w:rsidR="003F000D">
              <w:t xml:space="preserve"> </w:t>
            </w:r>
            <w:proofErr w:type="spellStart"/>
            <w:r w:rsidR="003F000D">
              <w:t>dinamis</w:t>
            </w:r>
            <w:proofErr w:type="spellEnd"/>
            <w:r w:rsidR="003F000D">
              <w:t xml:space="preserve"> dan</w:t>
            </w:r>
            <w:r w:rsidR="0067111F">
              <w:t xml:space="preserve"> </w:t>
            </w:r>
            <w:proofErr w:type="spellStart"/>
            <w:r w:rsidR="0067111F">
              <w:t>diatur</w:t>
            </w:r>
            <w:proofErr w:type="spellEnd"/>
            <w:r w:rsidR="0067111F">
              <w:t xml:space="preserve"> </w:t>
            </w:r>
            <w:proofErr w:type="spellStart"/>
            <w:r w:rsidR="0067111F">
              <w:t>dengan</w:t>
            </w:r>
            <w:proofErr w:type="spellEnd"/>
            <w:r w:rsidR="0067111F">
              <w:t xml:space="preserve"> </w:t>
            </w:r>
            <w:proofErr w:type="spellStart"/>
            <w:r w:rsidR="0067111F">
              <w:t>memberikan</w:t>
            </w:r>
            <w:proofErr w:type="spellEnd"/>
            <w:r w:rsidR="0067111F">
              <w:t xml:space="preserve"> input </w:t>
            </w:r>
            <w:proofErr w:type="spellStart"/>
            <w:r w:rsidR="0067111F">
              <w:t>jumlah</w:t>
            </w:r>
            <w:proofErr w:type="spellEnd"/>
            <w:r w:rsidR="0067111F">
              <w:t xml:space="preserve"> </w:t>
            </w:r>
            <w:proofErr w:type="spellStart"/>
            <w:r w:rsidR="0067111F">
              <w:t>kendaraan</w:t>
            </w:r>
            <w:proofErr w:type="spellEnd"/>
            <w:r w:rsidR="0067111F">
              <w:t xml:space="preserve"> pada </w:t>
            </w:r>
            <w:proofErr w:type="spellStart"/>
            <w:r w:rsidR="0067111F">
              <w:t>tiap</w:t>
            </w:r>
            <w:proofErr w:type="spellEnd"/>
            <w:r w:rsidR="0067111F">
              <w:t xml:space="preserve"> </w:t>
            </w:r>
            <w:proofErr w:type="spellStart"/>
            <w:r w:rsidR="0067111F">
              <w:t>ruas</w:t>
            </w:r>
            <w:proofErr w:type="spellEnd"/>
            <w:r w:rsidR="0067111F">
              <w:t xml:space="preserve"> </w:t>
            </w:r>
            <w:proofErr w:type="spellStart"/>
            <w:r w:rsidR="0067111F">
              <w:t>jalan</w:t>
            </w:r>
            <w:proofErr w:type="spellEnd"/>
            <w:r w:rsidR="0067111F">
              <w:t xml:space="preserve"> </w:t>
            </w:r>
            <w:proofErr w:type="spellStart"/>
            <w:r w:rsidR="0067111F">
              <w:t>dalam</w:t>
            </w:r>
            <w:proofErr w:type="spellEnd"/>
            <w:r w:rsidR="0067111F">
              <w:t xml:space="preserve"> </w:t>
            </w:r>
            <w:proofErr w:type="spellStart"/>
            <w:r w:rsidR="0067111F">
              <w:t>suatu</w:t>
            </w:r>
            <w:proofErr w:type="spellEnd"/>
            <w:r w:rsidR="0067111F">
              <w:t xml:space="preserve"> </w:t>
            </w:r>
            <w:proofErr w:type="spellStart"/>
            <w:r w:rsidR="0067111F">
              <w:t>persimpangan</w:t>
            </w:r>
            <w:proofErr w:type="spellEnd"/>
            <w:r w:rsidR="0067111F">
              <w:t xml:space="preserve">. </w:t>
            </w:r>
            <w:proofErr w:type="spellStart"/>
            <w:r w:rsidR="0067111F">
              <w:t>Pendekatan</w:t>
            </w:r>
            <w:proofErr w:type="spellEnd"/>
            <w:r w:rsidR="0067111F">
              <w:t xml:space="preserve"> </w:t>
            </w:r>
            <w:proofErr w:type="spellStart"/>
            <w:r w:rsidR="0067111F">
              <w:t>untuk</w:t>
            </w:r>
            <w:proofErr w:type="spellEnd"/>
            <w:r w:rsidR="0067111F">
              <w:t xml:space="preserve"> </w:t>
            </w:r>
            <w:proofErr w:type="spellStart"/>
            <w:r w:rsidR="0067111F">
              <w:t>menentukan</w:t>
            </w:r>
            <w:proofErr w:type="spellEnd"/>
            <w:r w:rsidR="0067111F">
              <w:t xml:space="preserve"> </w:t>
            </w:r>
            <w:proofErr w:type="spellStart"/>
            <w:r w:rsidR="0067111F">
              <w:t>waktu</w:t>
            </w:r>
            <w:proofErr w:type="spellEnd"/>
            <w:r w:rsidR="0067111F">
              <w:t xml:space="preserve"> </w:t>
            </w:r>
            <w:proofErr w:type="spellStart"/>
            <w:r w:rsidR="0067111F">
              <w:t>lampu</w:t>
            </w:r>
            <w:proofErr w:type="spellEnd"/>
            <w:r w:rsidR="0067111F">
              <w:t xml:space="preserve"> </w:t>
            </w:r>
            <w:proofErr w:type="spellStart"/>
            <w:r w:rsidR="0067111F">
              <w:t>lalu</w:t>
            </w:r>
            <w:proofErr w:type="spellEnd"/>
            <w:r w:rsidR="0067111F">
              <w:t xml:space="preserve"> </w:t>
            </w:r>
            <w:proofErr w:type="spellStart"/>
            <w:r w:rsidR="0067111F">
              <w:t>lintas</w:t>
            </w:r>
            <w:proofErr w:type="spellEnd"/>
            <w:r w:rsidR="0067111F">
              <w:t xml:space="preserve"> </w:t>
            </w:r>
            <w:proofErr w:type="spellStart"/>
            <w:r w:rsidR="0067111F">
              <w:t>menggunakan</w:t>
            </w:r>
            <w:proofErr w:type="spellEnd"/>
            <w:r w:rsidR="0067111F">
              <w:t xml:space="preserve"> </w:t>
            </w:r>
            <w:proofErr w:type="spellStart"/>
            <w:r w:rsidR="0067111F">
              <w:t>teknik</w:t>
            </w:r>
            <w:proofErr w:type="spellEnd"/>
            <w:r w:rsidR="0067111F">
              <w:t xml:space="preserve"> fuzzy logic </w:t>
            </w:r>
            <w:proofErr w:type="spellStart"/>
            <w:r w:rsidR="0067111F">
              <w:t>sedangkan</w:t>
            </w:r>
            <w:proofErr w:type="spellEnd"/>
            <w:r w:rsidR="0067111F">
              <w:t xml:space="preserve"> </w:t>
            </w:r>
            <w:proofErr w:type="spellStart"/>
            <w:r w:rsidR="0067111F">
              <w:t>untuk</w:t>
            </w:r>
            <w:proofErr w:type="spellEnd"/>
            <w:r w:rsidR="0067111F">
              <w:t xml:space="preserve"> </w:t>
            </w:r>
            <w:proofErr w:type="spellStart"/>
            <w:r w:rsidR="0067111F">
              <w:t>mengetahui</w:t>
            </w:r>
            <w:proofErr w:type="spellEnd"/>
            <w:r w:rsidR="0067111F">
              <w:t xml:space="preserve"> </w:t>
            </w:r>
            <w:proofErr w:type="spellStart"/>
            <w:r w:rsidR="0067111F">
              <w:t>seberapa</w:t>
            </w:r>
            <w:proofErr w:type="spellEnd"/>
            <w:r w:rsidR="0067111F">
              <w:t xml:space="preserve"> </w:t>
            </w:r>
            <w:proofErr w:type="spellStart"/>
            <w:r w:rsidR="0067111F">
              <w:t>banyak</w:t>
            </w:r>
            <w:proofErr w:type="spellEnd"/>
            <w:r w:rsidR="0067111F">
              <w:t xml:space="preserve"> </w:t>
            </w:r>
            <w:proofErr w:type="spellStart"/>
            <w:r w:rsidR="0067111F">
              <w:t>jumlah</w:t>
            </w:r>
            <w:proofErr w:type="spellEnd"/>
            <w:r w:rsidR="0067111F">
              <w:t xml:space="preserve"> </w:t>
            </w:r>
            <w:proofErr w:type="spellStart"/>
            <w:r w:rsidR="0067111F">
              <w:t>kendaraan</w:t>
            </w:r>
            <w:proofErr w:type="spellEnd"/>
            <w:r w:rsidR="0067111F">
              <w:t xml:space="preserve"> </w:t>
            </w:r>
            <w:r w:rsidR="000F090A">
              <w:t xml:space="preserve">yang </w:t>
            </w:r>
            <w:proofErr w:type="spellStart"/>
            <w:r w:rsidR="000F090A">
              <w:t>terdapat</w:t>
            </w:r>
            <w:proofErr w:type="spellEnd"/>
            <w:r w:rsidR="000F090A">
              <w:t xml:space="preserve"> pada </w:t>
            </w:r>
            <w:proofErr w:type="spellStart"/>
            <w:r w:rsidR="000F090A">
              <w:t>ruas</w:t>
            </w:r>
            <w:proofErr w:type="spellEnd"/>
            <w:r w:rsidR="000F090A">
              <w:t xml:space="preserve"> </w:t>
            </w:r>
            <w:proofErr w:type="spellStart"/>
            <w:r w:rsidR="000F090A">
              <w:t>jalan</w:t>
            </w:r>
            <w:proofErr w:type="spellEnd"/>
            <w:r w:rsidR="000F090A">
              <w:t xml:space="preserve"> </w:t>
            </w:r>
            <w:proofErr w:type="spellStart"/>
            <w:r w:rsidR="000F090A">
              <w:t>menggunakan</w:t>
            </w:r>
            <w:proofErr w:type="spellEnd"/>
            <w:r w:rsidR="000F090A">
              <w:t xml:space="preserve"> </w:t>
            </w:r>
            <w:proofErr w:type="spellStart"/>
            <w:r w:rsidR="000F090A">
              <w:t>teknik</w:t>
            </w:r>
            <w:proofErr w:type="spellEnd"/>
            <w:r w:rsidR="000F090A">
              <w:t xml:space="preserve"> </w:t>
            </w:r>
            <w:proofErr w:type="spellStart"/>
            <w:r w:rsidR="000F090A">
              <w:t>kecerdasan</w:t>
            </w:r>
            <w:proofErr w:type="spellEnd"/>
            <w:r w:rsidR="000F090A">
              <w:t xml:space="preserve"> </w:t>
            </w:r>
            <w:proofErr w:type="spellStart"/>
            <w:r w:rsidR="000F090A">
              <w:t>buatan</w:t>
            </w:r>
            <w:proofErr w:type="spellEnd"/>
            <w:r w:rsidR="000F090A">
              <w:t xml:space="preserve"> </w:t>
            </w:r>
            <w:proofErr w:type="spellStart"/>
            <w:r w:rsidR="000F090A">
              <w:t>dengan</w:t>
            </w:r>
            <w:proofErr w:type="spellEnd"/>
            <w:r w:rsidR="000F090A">
              <w:t xml:space="preserve"> sensor </w:t>
            </w:r>
            <w:proofErr w:type="spellStart"/>
            <w:r w:rsidR="000F090A">
              <w:t>kamera</w:t>
            </w:r>
            <w:proofErr w:type="spellEnd"/>
            <w:r w:rsidR="000F090A">
              <w:t xml:space="preserve">. </w:t>
            </w:r>
            <w:proofErr w:type="spellStart"/>
            <w:r w:rsidR="000F090A">
              <w:t>Gambaran</w:t>
            </w:r>
            <w:proofErr w:type="spellEnd"/>
            <w:r w:rsidR="000F090A">
              <w:t xml:space="preserve"> </w:t>
            </w:r>
            <w:proofErr w:type="spellStart"/>
            <w:r w:rsidR="000F090A">
              <w:t>umum</w:t>
            </w:r>
            <w:proofErr w:type="spellEnd"/>
            <w:r w:rsidR="000F090A">
              <w:t xml:space="preserve"> </w:t>
            </w:r>
            <w:proofErr w:type="spellStart"/>
            <w:r w:rsidR="000F090A">
              <w:t>sistem</w:t>
            </w:r>
            <w:proofErr w:type="spellEnd"/>
            <w:r w:rsidR="000F090A">
              <w:t xml:space="preserve"> </w:t>
            </w:r>
            <w:proofErr w:type="spellStart"/>
            <w:r w:rsidR="000F090A">
              <w:t>ini</w:t>
            </w:r>
            <w:proofErr w:type="spellEnd"/>
            <w:r w:rsidR="000F090A">
              <w:t xml:space="preserve"> </w:t>
            </w:r>
            <w:proofErr w:type="spellStart"/>
            <w:r w:rsidR="000F090A">
              <w:t>ditunjukkan</w:t>
            </w:r>
            <w:proofErr w:type="spellEnd"/>
            <w:r w:rsidR="000F090A">
              <w:t xml:space="preserve"> pada Gambar </w:t>
            </w:r>
            <w:r>
              <w:t xml:space="preserve">1 </w:t>
            </w:r>
            <w:proofErr w:type="spellStart"/>
            <w:r w:rsidR="000F090A">
              <w:t>berikut</w:t>
            </w:r>
            <w:proofErr w:type="spellEnd"/>
            <w:r w:rsidR="000F090A">
              <w:t xml:space="preserve">: </w:t>
            </w:r>
          </w:p>
          <w:p w14:paraId="3A531573" w14:textId="175E4131" w:rsidR="000F090A" w:rsidRDefault="000F090A" w:rsidP="000F090A">
            <w:pPr>
              <w:pStyle w:val="Content"/>
              <w:jc w:val="both"/>
            </w:pPr>
          </w:p>
        </w:tc>
      </w:tr>
      <w:tr w:rsidR="00DF027C" w14:paraId="2BC87C8F" w14:textId="77777777" w:rsidTr="00FB1F4A">
        <w:trPr>
          <w:trHeight w:val="1899"/>
        </w:trPr>
        <w:tc>
          <w:tcPr>
            <w:tcW w:w="9999" w:type="dxa"/>
          </w:tcPr>
          <w:p w14:paraId="02517E27" w14:textId="7456CFAE" w:rsidR="003F000D" w:rsidRDefault="00491C33" w:rsidP="003F000D">
            <w:pPr>
              <w:pStyle w:val="EmphasisText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Sistem</w:t>
            </w:r>
            <w:proofErr w:type="spellEnd"/>
            <w:r>
              <w:rPr>
                <w:b w:val="0"/>
                <w:bCs/>
              </w:rPr>
              <w:t xml:space="preserve"> yang </w:t>
            </w:r>
            <w:proofErr w:type="spellStart"/>
            <w:r>
              <w:rPr>
                <w:b w:val="0"/>
                <w:bCs/>
              </w:rPr>
              <w:t>dipakai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menggunkaan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arsitektur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491C33">
              <w:rPr>
                <w:b w:val="0"/>
                <w:bCs/>
                <w:i/>
                <w:iCs/>
              </w:rPr>
              <w:t>client-server</w:t>
            </w:r>
            <w:r>
              <w:rPr>
                <w:b w:val="0"/>
                <w:bCs/>
              </w:rPr>
              <w:t xml:space="preserve">. Node pada </w:t>
            </w:r>
            <w:proofErr w:type="spellStart"/>
            <w:r>
              <w:rPr>
                <w:b w:val="0"/>
                <w:bCs/>
              </w:rPr>
              <w:t>sistem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berfungsi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sebagai</w:t>
            </w:r>
            <w:proofErr w:type="spellEnd"/>
            <w:r>
              <w:rPr>
                <w:b w:val="0"/>
                <w:bCs/>
              </w:rPr>
              <w:t xml:space="preserve"> client dan </w:t>
            </w:r>
            <w:proofErr w:type="spellStart"/>
            <w:r>
              <w:rPr>
                <w:b w:val="0"/>
                <w:bCs/>
              </w:rPr>
              <w:t>pengendali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pusat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bertindak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sebagai</w:t>
            </w:r>
            <w:proofErr w:type="spellEnd"/>
            <w:r>
              <w:rPr>
                <w:b w:val="0"/>
                <w:bCs/>
              </w:rPr>
              <w:t xml:space="preserve"> server. </w:t>
            </w:r>
            <w:proofErr w:type="spellStart"/>
            <w:r w:rsidR="003A0461">
              <w:rPr>
                <w:b w:val="0"/>
                <w:bCs/>
              </w:rPr>
              <w:t>Terdapat</w:t>
            </w:r>
            <w:proofErr w:type="spellEnd"/>
            <w:r w:rsidR="003A0461">
              <w:rPr>
                <w:b w:val="0"/>
                <w:bCs/>
              </w:rPr>
              <w:t xml:space="preserve"> </w:t>
            </w:r>
            <w:proofErr w:type="spellStart"/>
            <w:r w:rsidR="003A0461">
              <w:rPr>
                <w:b w:val="0"/>
                <w:bCs/>
              </w:rPr>
              <w:t>empat</w:t>
            </w:r>
            <w:proofErr w:type="spellEnd"/>
            <w:r w:rsidR="003A0461">
              <w:rPr>
                <w:b w:val="0"/>
                <w:bCs/>
              </w:rPr>
              <w:t xml:space="preserve"> </w:t>
            </w:r>
            <w:proofErr w:type="spellStart"/>
            <w:r w:rsidR="003A0461">
              <w:rPr>
                <w:b w:val="0"/>
                <w:bCs/>
              </w:rPr>
              <w:t>buah</w:t>
            </w:r>
            <w:proofErr w:type="spellEnd"/>
            <w:r w:rsidR="003A0461">
              <w:rPr>
                <w:b w:val="0"/>
                <w:bCs/>
              </w:rPr>
              <w:t xml:space="preserve"> </w:t>
            </w:r>
            <w:r w:rsidR="003A0461" w:rsidRPr="003A0461">
              <w:rPr>
                <w:b w:val="0"/>
                <w:bCs/>
                <w:i/>
                <w:iCs/>
              </w:rPr>
              <w:t>node</w:t>
            </w:r>
            <w:r w:rsidR="003A0461">
              <w:rPr>
                <w:b w:val="0"/>
                <w:bCs/>
                <w:i/>
                <w:iCs/>
              </w:rPr>
              <w:t xml:space="preserve"> </w:t>
            </w:r>
            <w:r w:rsidR="003A0461">
              <w:rPr>
                <w:b w:val="0"/>
                <w:bCs/>
              </w:rPr>
              <w:t xml:space="preserve">yang </w:t>
            </w:r>
            <w:proofErr w:type="spellStart"/>
            <w:r w:rsidR="003A0461">
              <w:rPr>
                <w:b w:val="0"/>
                <w:bCs/>
              </w:rPr>
              <w:t>tersusun</w:t>
            </w:r>
            <w:proofErr w:type="spellEnd"/>
            <w:r w:rsidR="003A0461">
              <w:rPr>
                <w:b w:val="0"/>
                <w:bCs/>
              </w:rPr>
              <w:t xml:space="preserve"> </w:t>
            </w:r>
            <w:proofErr w:type="spellStart"/>
            <w:r w:rsidR="003A0461">
              <w:rPr>
                <w:b w:val="0"/>
                <w:bCs/>
              </w:rPr>
              <w:t>atas</w:t>
            </w:r>
            <w:proofErr w:type="spellEnd"/>
            <w:r w:rsidR="003A0461">
              <w:rPr>
                <w:b w:val="0"/>
                <w:bCs/>
              </w:rPr>
              <w:t xml:space="preserve"> sensor </w:t>
            </w:r>
            <w:proofErr w:type="spellStart"/>
            <w:r w:rsidR="003A0461">
              <w:rPr>
                <w:b w:val="0"/>
                <w:bCs/>
              </w:rPr>
              <w:t>kamera</w:t>
            </w:r>
            <w:proofErr w:type="spellEnd"/>
            <w:r w:rsidR="003A0461">
              <w:rPr>
                <w:b w:val="0"/>
                <w:bCs/>
              </w:rPr>
              <w:t xml:space="preserve"> dan </w:t>
            </w:r>
            <w:proofErr w:type="spellStart"/>
            <w:r w:rsidR="003A0461">
              <w:rPr>
                <w:b w:val="0"/>
                <w:bCs/>
              </w:rPr>
              <w:t>sebuah</w:t>
            </w:r>
            <w:proofErr w:type="spellEnd"/>
            <w:r w:rsidR="003A0461">
              <w:rPr>
                <w:b w:val="0"/>
                <w:bCs/>
              </w:rPr>
              <w:t xml:space="preserve"> mini </w:t>
            </w:r>
            <w:r w:rsidR="003A0461" w:rsidRPr="003A0461">
              <w:rPr>
                <w:b w:val="0"/>
                <w:bCs/>
                <w:i/>
                <w:iCs/>
              </w:rPr>
              <w:t>single board computer</w:t>
            </w:r>
            <w:r w:rsidR="003A0461">
              <w:rPr>
                <w:b w:val="0"/>
                <w:bCs/>
              </w:rPr>
              <w:t xml:space="preserve"> (SBC) </w:t>
            </w:r>
            <w:proofErr w:type="spellStart"/>
            <w:r w:rsidR="003A0461">
              <w:rPr>
                <w:b w:val="0"/>
                <w:bCs/>
              </w:rPr>
              <w:t>yaitu</w:t>
            </w:r>
            <w:proofErr w:type="spellEnd"/>
            <w:r w:rsidR="003A0461">
              <w:rPr>
                <w:b w:val="0"/>
                <w:bCs/>
              </w:rPr>
              <w:t xml:space="preserve"> Raspberry Pi.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Pengiriman</w:t>
            </w:r>
            <w:proofErr w:type="spellEnd"/>
            <w:r>
              <w:rPr>
                <w:b w:val="0"/>
                <w:bCs/>
              </w:rPr>
              <w:t xml:space="preserve"> data </w:t>
            </w:r>
            <w:proofErr w:type="spellStart"/>
            <w:r>
              <w:rPr>
                <w:b w:val="0"/>
                <w:bCs/>
              </w:rPr>
              <w:t>dilakukan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dengan</w:t>
            </w:r>
            <w:proofErr w:type="spellEnd"/>
            <w:r>
              <w:rPr>
                <w:b w:val="0"/>
                <w:bCs/>
              </w:rPr>
              <w:t xml:space="preserve"> media wireless. </w:t>
            </w:r>
            <w:proofErr w:type="spellStart"/>
            <w:r w:rsidR="003A0461">
              <w:rPr>
                <w:b w:val="0"/>
                <w:bCs/>
              </w:rPr>
              <w:t>Ke-empat</w:t>
            </w:r>
            <w:proofErr w:type="spellEnd"/>
            <w:r w:rsidR="003A0461">
              <w:rPr>
                <w:b w:val="0"/>
                <w:bCs/>
              </w:rPr>
              <w:t xml:space="preserve"> </w:t>
            </w:r>
            <w:r w:rsidR="003A0461" w:rsidRPr="003A0461">
              <w:rPr>
                <w:b w:val="0"/>
                <w:bCs/>
                <w:i/>
                <w:iCs/>
              </w:rPr>
              <w:t>node</w:t>
            </w:r>
            <w:r w:rsidR="003A0461">
              <w:rPr>
                <w:b w:val="0"/>
                <w:bCs/>
                <w:i/>
                <w:iCs/>
              </w:rPr>
              <w:t xml:space="preserve"> </w:t>
            </w:r>
            <w:proofErr w:type="spellStart"/>
            <w:r w:rsidR="003A0461">
              <w:rPr>
                <w:b w:val="0"/>
                <w:bCs/>
              </w:rPr>
              <w:t>tersebut</w:t>
            </w:r>
            <w:proofErr w:type="spellEnd"/>
            <w:r w:rsidR="003A0461">
              <w:rPr>
                <w:b w:val="0"/>
                <w:bCs/>
              </w:rPr>
              <w:t xml:space="preserve"> </w:t>
            </w:r>
            <w:proofErr w:type="spellStart"/>
            <w:r w:rsidR="003A0461">
              <w:rPr>
                <w:b w:val="0"/>
                <w:bCs/>
              </w:rPr>
              <w:t>terhubung</w:t>
            </w:r>
            <w:proofErr w:type="spellEnd"/>
            <w:r w:rsidR="003A0461">
              <w:rPr>
                <w:b w:val="0"/>
                <w:bCs/>
              </w:rPr>
              <w:t xml:space="preserve"> pada </w:t>
            </w:r>
            <w:proofErr w:type="spellStart"/>
            <w:r w:rsidR="003A0461">
              <w:rPr>
                <w:b w:val="0"/>
                <w:bCs/>
              </w:rPr>
              <w:t>jaringan</w:t>
            </w:r>
            <w:proofErr w:type="spellEnd"/>
            <w:r w:rsidR="003A0461">
              <w:rPr>
                <w:b w:val="0"/>
                <w:bCs/>
              </w:rPr>
              <w:t xml:space="preserve"> yang </w:t>
            </w:r>
            <w:proofErr w:type="spellStart"/>
            <w:r w:rsidR="003A0461">
              <w:rPr>
                <w:b w:val="0"/>
                <w:bCs/>
              </w:rPr>
              <w:t>sama</w:t>
            </w:r>
            <w:proofErr w:type="spellEnd"/>
            <w:r w:rsidR="003A0461">
              <w:rPr>
                <w:b w:val="0"/>
                <w:bCs/>
              </w:rPr>
              <w:t xml:space="preserve"> dan </w:t>
            </w:r>
            <w:proofErr w:type="spellStart"/>
            <w:r w:rsidR="003A0461">
              <w:rPr>
                <w:b w:val="0"/>
                <w:bCs/>
              </w:rPr>
              <w:t>bertugas</w:t>
            </w:r>
            <w:proofErr w:type="spellEnd"/>
            <w:r w:rsidR="003A0461">
              <w:rPr>
                <w:b w:val="0"/>
                <w:bCs/>
              </w:rPr>
              <w:t xml:space="preserve"> </w:t>
            </w:r>
            <w:proofErr w:type="spellStart"/>
            <w:r w:rsidR="003A0461">
              <w:rPr>
                <w:b w:val="0"/>
                <w:bCs/>
              </w:rPr>
              <w:t>untuk</w:t>
            </w:r>
            <w:proofErr w:type="spellEnd"/>
            <w:r w:rsidR="003A0461">
              <w:rPr>
                <w:b w:val="0"/>
                <w:bCs/>
              </w:rPr>
              <w:t xml:space="preserve"> </w:t>
            </w:r>
            <w:proofErr w:type="spellStart"/>
            <w:r w:rsidR="003A0461">
              <w:rPr>
                <w:b w:val="0"/>
                <w:bCs/>
              </w:rPr>
              <w:t>mengirim</w:t>
            </w:r>
            <w:proofErr w:type="spellEnd"/>
            <w:r w:rsidR="003A0461">
              <w:rPr>
                <w:b w:val="0"/>
                <w:bCs/>
              </w:rPr>
              <w:t xml:space="preserve"> data </w:t>
            </w:r>
            <w:proofErr w:type="spellStart"/>
            <w:r w:rsidR="003A0461">
              <w:rPr>
                <w:b w:val="0"/>
                <w:bCs/>
              </w:rPr>
              <w:t>gambar</w:t>
            </w:r>
            <w:proofErr w:type="spellEnd"/>
            <w:r w:rsidR="003A0461">
              <w:rPr>
                <w:b w:val="0"/>
                <w:bCs/>
              </w:rPr>
              <w:t xml:space="preserve"> </w:t>
            </w:r>
            <w:proofErr w:type="spellStart"/>
            <w:r w:rsidR="003A0461">
              <w:rPr>
                <w:b w:val="0"/>
                <w:bCs/>
              </w:rPr>
              <w:t>saja</w:t>
            </w:r>
            <w:proofErr w:type="spellEnd"/>
            <w:r w:rsidR="003F000D">
              <w:rPr>
                <w:b w:val="0"/>
                <w:bCs/>
              </w:rPr>
              <w:t xml:space="preserve"> (</w:t>
            </w:r>
            <w:r w:rsidR="003F000D" w:rsidRPr="003F000D">
              <w:rPr>
                <w:b w:val="0"/>
                <w:bCs/>
                <w:i/>
                <w:iCs/>
              </w:rPr>
              <w:t>video streaming</w:t>
            </w:r>
            <w:r w:rsidR="003F000D">
              <w:rPr>
                <w:b w:val="0"/>
                <w:bCs/>
              </w:rPr>
              <w:t>)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</w:t>
            </w:r>
            <w:r w:rsidR="003A0461">
              <w:rPr>
                <w:b w:val="0"/>
                <w:bCs/>
              </w:rPr>
              <w:t>alu</w:t>
            </w:r>
            <w:proofErr w:type="spellEnd"/>
            <w:r w:rsidR="003A0461">
              <w:rPr>
                <w:b w:val="0"/>
                <w:bCs/>
              </w:rPr>
              <w:t xml:space="preserve"> data </w:t>
            </w:r>
            <w:proofErr w:type="spellStart"/>
            <w:r w:rsidR="003A0461">
              <w:rPr>
                <w:b w:val="0"/>
                <w:bCs/>
              </w:rPr>
              <w:t>gambar</w:t>
            </w:r>
            <w:proofErr w:type="spellEnd"/>
            <w:r w:rsidR="003A0461">
              <w:rPr>
                <w:b w:val="0"/>
                <w:bCs/>
              </w:rPr>
              <w:t xml:space="preserve"> pada </w:t>
            </w:r>
            <w:proofErr w:type="spellStart"/>
            <w:r w:rsidR="003A0461">
              <w:rPr>
                <w:b w:val="0"/>
                <w:bCs/>
              </w:rPr>
              <w:t>seluruh</w:t>
            </w:r>
            <w:proofErr w:type="spellEnd"/>
            <w:r w:rsidR="003A0461">
              <w:rPr>
                <w:b w:val="0"/>
                <w:bCs/>
              </w:rPr>
              <w:t xml:space="preserve"> node </w:t>
            </w:r>
            <w:proofErr w:type="spellStart"/>
            <w:r w:rsidR="003A0461">
              <w:rPr>
                <w:b w:val="0"/>
                <w:bCs/>
              </w:rPr>
              <w:t>akan</w:t>
            </w:r>
            <w:proofErr w:type="spellEnd"/>
            <w:r w:rsidR="003A0461">
              <w:rPr>
                <w:b w:val="0"/>
                <w:bCs/>
              </w:rPr>
              <w:t xml:space="preserve"> </w:t>
            </w:r>
            <w:proofErr w:type="spellStart"/>
            <w:r w:rsidR="003A0461">
              <w:rPr>
                <w:b w:val="0"/>
                <w:bCs/>
              </w:rPr>
              <w:t>diterima</w:t>
            </w:r>
            <w:proofErr w:type="spellEnd"/>
            <w:r w:rsidR="003A0461">
              <w:rPr>
                <w:b w:val="0"/>
                <w:bCs/>
              </w:rPr>
              <w:t xml:space="preserve"> oleh </w:t>
            </w:r>
            <w:proofErr w:type="spellStart"/>
            <w:r w:rsidR="003A0461">
              <w:rPr>
                <w:b w:val="0"/>
                <w:bCs/>
              </w:rPr>
              <w:t>pengendali</w:t>
            </w:r>
            <w:proofErr w:type="spellEnd"/>
            <w:r w:rsidR="003A0461">
              <w:rPr>
                <w:b w:val="0"/>
                <w:bCs/>
              </w:rPr>
              <w:t xml:space="preserve"> </w:t>
            </w:r>
            <w:proofErr w:type="spellStart"/>
            <w:r w:rsidR="003A0461">
              <w:rPr>
                <w:b w:val="0"/>
                <w:bCs/>
              </w:rPr>
              <w:t>pusat</w:t>
            </w:r>
            <w:proofErr w:type="spellEnd"/>
            <w:r w:rsidR="003A0461">
              <w:rPr>
                <w:b w:val="0"/>
                <w:bCs/>
              </w:rPr>
              <w:t xml:space="preserve"> </w:t>
            </w:r>
            <w:proofErr w:type="spellStart"/>
            <w:r w:rsidR="003A0461">
              <w:rPr>
                <w:b w:val="0"/>
                <w:bCs/>
              </w:rPr>
              <w:t>secara</w:t>
            </w:r>
            <w:proofErr w:type="spellEnd"/>
            <w:r w:rsidR="003A0461">
              <w:rPr>
                <w:b w:val="0"/>
                <w:bCs/>
              </w:rPr>
              <w:t xml:space="preserve"> </w:t>
            </w:r>
            <w:proofErr w:type="spellStart"/>
            <w:r w:rsidR="003A0461">
              <w:rPr>
                <w:b w:val="0"/>
                <w:bCs/>
              </w:rPr>
              <w:t>berurutan</w:t>
            </w:r>
            <w:proofErr w:type="spellEnd"/>
            <w:r w:rsidR="003A0461">
              <w:rPr>
                <w:b w:val="0"/>
                <w:bCs/>
              </w:rPr>
              <w:t xml:space="preserve">. </w:t>
            </w:r>
          </w:p>
          <w:p w14:paraId="3236CECB" w14:textId="7A9FD2A2" w:rsidR="003F000D" w:rsidRPr="003F000D" w:rsidRDefault="003F000D" w:rsidP="003F000D">
            <w:pPr>
              <w:pStyle w:val="Name"/>
              <w:jc w:val="left"/>
              <w:rPr>
                <w:sz w:val="32"/>
                <w:szCs w:val="24"/>
              </w:rPr>
            </w:pPr>
            <w:r w:rsidRPr="003F000D">
              <w:rPr>
                <w:sz w:val="32"/>
                <w:szCs w:val="24"/>
              </w:rPr>
              <w:lastRenderedPageBreak/>
              <w:t>SISTEM KENDALI LAMPU LALU LINTAS</w:t>
            </w:r>
          </w:p>
          <w:p w14:paraId="3ED9E2A3" w14:textId="292C4737" w:rsidR="003A0461" w:rsidRDefault="003A0461" w:rsidP="003A0461">
            <w:pPr>
              <w:pStyle w:val="EmphasisText"/>
              <w:jc w:val="both"/>
              <w:rPr>
                <w:b w:val="0"/>
                <w:bCs/>
              </w:rPr>
            </w:pPr>
          </w:p>
          <w:p w14:paraId="5142B1C1" w14:textId="5E5A3050" w:rsidR="003A0461" w:rsidRDefault="002E7EA9" w:rsidP="003F000D">
            <w:pPr>
              <w:pStyle w:val="EmphasisText"/>
              <w:jc w:val="both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11AA364D" wp14:editId="0AEA485E">
                      <wp:simplePos x="0" y="0"/>
                      <wp:positionH relativeFrom="column">
                        <wp:posOffset>1272540</wp:posOffset>
                      </wp:positionH>
                      <wp:positionV relativeFrom="paragraph">
                        <wp:posOffset>1660525</wp:posOffset>
                      </wp:positionV>
                      <wp:extent cx="4137660" cy="3406140"/>
                      <wp:effectExtent l="0" t="0" r="0" b="3810"/>
                      <wp:wrapTopAndBottom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37660" cy="3406140"/>
                                <a:chOff x="0" y="0"/>
                                <a:chExt cx="4137660" cy="34061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" name="Picture 19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567" t="3012" r="24788" b="1139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695700" cy="3032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0" name="Text Box 20"/>
                              <wps:cNvSpPr txBox="1"/>
                              <wps:spPr>
                                <a:xfrm>
                                  <a:off x="441960" y="3124200"/>
                                  <a:ext cx="3695700" cy="281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4A374B" w14:textId="6590CE66" w:rsidR="002E7EA9" w:rsidRPr="002E7EA9" w:rsidRDefault="002E7EA9" w:rsidP="002E7EA9">
                                    <w:pPr>
                                      <w:pStyle w:val="Caption"/>
                                      <w:rPr>
                                        <w:noProof/>
                                        <w:sz w:val="32"/>
                                        <w:szCs w:val="20"/>
                                      </w:rPr>
                                    </w:pPr>
                                    <w:proofErr w:type="spellStart"/>
                                    <w:r w:rsidRPr="002E7EA9">
                                      <w:rPr>
                                        <w:sz w:val="20"/>
                                        <w:szCs w:val="20"/>
                                      </w:rPr>
                                      <w:t>Ilustrasi</w:t>
                                    </w:r>
                                    <w:proofErr w:type="spellEnd"/>
                                    <w:r w:rsidRPr="002E7EA9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E7EA9">
                                      <w:rPr>
                                        <w:sz w:val="20"/>
                                        <w:szCs w:val="20"/>
                                      </w:rPr>
                                      <w:t>cara</w:t>
                                    </w:r>
                                    <w:proofErr w:type="spellEnd"/>
                                    <w:r w:rsidRPr="002E7EA9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E7EA9">
                                      <w:rPr>
                                        <w:sz w:val="20"/>
                                        <w:szCs w:val="20"/>
                                      </w:rPr>
                                      <w:t>kerja</w:t>
                                    </w:r>
                                    <w:proofErr w:type="spellEnd"/>
                                    <w:r w:rsidRPr="002E7EA9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E7EA9">
                                      <w:rPr>
                                        <w:sz w:val="20"/>
                                        <w:szCs w:val="20"/>
                                      </w:rPr>
                                      <w:t>sistem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AA364D" id="Group 21" o:spid="_x0000_s1033" style="position:absolute;left:0;text-align:left;margin-left:100.2pt;margin-top:130.75pt;width:325.8pt;height:268.2pt;z-index:251669504;mso-position-horizontal-relative:text;mso-position-vertical-relative:text" coordsize="41376,340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">
                      <v:shape id="Picture 19" o:spid="_x0000_s1034" type="#_x0000_t75" style="position:absolute;width:36957;height:30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">
                        <v:imagedata r:id="rId13" o:title="" croptop="1974f" cropbottom="7470f" cropleft="10857f" cropright="16245f"/>
                      </v:shape>
                      <v:shape id="Text Box 20" o:spid="_x0000_s1035" type="#_x0000_t202" style="position:absolute;left:4419;top:31242;width:3695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      <v:textbox style="mso-fit-shape-to-text:t" inset="0,0,0,0">
                          <w:txbxContent>
                            <w:p w14:paraId="564A374B" w14:textId="6590CE66" w:rsidR="002E7EA9" w:rsidRPr="002E7EA9" w:rsidRDefault="002E7EA9" w:rsidP="002E7EA9">
                              <w:pPr>
                                <w:pStyle w:val="Caption"/>
                                <w:rPr>
                                  <w:noProof/>
                                  <w:sz w:val="32"/>
                                  <w:szCs w:val="20"/>
                                </w:rPr>
                              </w:pPr>
                              <w:proofErr w:type="spellStart"/>
                              <w:r w:rsidRPr="002E7EA9">
                                <w:rPr>
                                  <w:sz w:val="20"/>
                                  <w:szCs w:val="20"/>
                                </w:rPr>
                                <w:t>Ilustrasi</w:t>
                              </w:r>
                              <w:proofErr w:type="spellEnd"/>
                              <w:r w:rsidRPr="002E7EA9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2E7EA9">
                                <w:rPr>
                                  <w:sz w:val="20"/>
                                  <w:szCs w:val="20"/>
                                </w:rPr>
                                <w:t>cara</w:t>
                              </w:r>
                              <w:proofErr w:type="spellEnd"/>
                              <w:r w:rsidRPr="002E7EA9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2E7EA9">
                                <w:rPr>
                                  <w:sz w:val="20"/>
                                  <w:szCs w:val="20"/>
                                </w:rPr>
                                <w:t>kerja</w:t>
                              </w:r>
                              <w:proofErr w:type="spellEnd"/>
                              <w:r w:rsidRPr="002E7EA9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2E7EA9">
                                <w:rPr>
                                  <w:sz w:val="20"/>
                                  <w:szCs w:val="20"/>
                                </w:rPr>
                                <w:t>sistem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proofErr w:type="spellStart"/>
            <w:r w:rsidR="003F000D">
              <w:rPr>
                <w:b w:val="0"/>
                <w:bCs/>
              </w:rPr>
              <w:t>Sistem</w:t>
            </w:r>
            <w:proofErr w:type="spellEnd"/>
            <w:r w:rsidR="003F000D">
              <w:rPr>
                <w:b w:val="0"/>
                <w:bCs/>
              </w:rPr>
              <w:t xml:space="preserve"> </w:t>
            </w:r>
            <w:proofErr w:type="spellStart"/>
            <w:r w:rsidR="003F000D">
              <w:rPr>
                <w:b w:val="0"/>
                <w:bCs/>
              </w:rPr>
              <w:t>kendali</w:t>
            </w:r>
            <w:proofErr w:type="spellEnd"/>
            <w:r w:rsidR="003F000D">
              <w:rPr>
                <w:b w:val="0"/>
                <w:bCs/>
              </w:rPr>
              <w:t xml:space="preserve"> </w:t>
            </w:r>
            <w:proofErr w:type="spellStart"/>
            <w:r w:rsidR="003F000D">
              <w:rPr>
                <w:b w:val="0"/>
                <w:bCs/>
              </w:rPr>
              <w:t>ini</w:t>
            </w:r>
            <w:proofErr w:type="spellEnd"/>
            <w:r w:rsidR="003F000D">
              <w:rPr>
                <w:b w:val="0"/>
                <w:bCs/>
              </w:rPr>
              <w:t xml:space="preserve"> </w:t>
            </w:r>
            <w:proofErr w:type="spellStart"/>
            <w:r w:rsidR="003F000D">
              <w:rPr>
                <w:b w:val="0"/>
                <w:bCs/>
              </w:rPr>
              <w:t>dirancang</w:t>
            </w:r>
            <w:proofErr w:type="spellEnd"/>
            <w:r w:rsidR="003F000D">
              <w:rPr>
                <w:b w:val="0"/>
                <w:bCs/>
              </w:rPr>
              <w:t xml:space="preserve"> </w:t>
            </w:r>
            <w:proofErr w:type="spellStart"/>
            <w:r w:rsidR="003F000D">
              <w:rPr>
                <w:b w:val="0"/>
                <w:bCs/>
              </w:rPr>
              <w:t>untuk</w:t>
            </w:r>
            <w:proofErr w:type="spellEnd"/>
            <w:r w:rsidR="003F000D">
              <w:rPr>
                <w:b w:val="0"/>
                <w:bCs/>
              </w:rPr>
              <w:t xml:space="preserve"> </w:t>
            </w:r>
            <w:proofErr w:type="spellStart"/>
            <w:r w:rsidR="003F000D">
              <w:rPr>
                <w:b w:val="0"/>
                <w:bCs/>
              </w:rPr>
              <w:t>mengatur</w:t>
            </w:r>
            <w:proofErr w:type="spellEnd"/>
            <w:r w:rsidR="003F000D">
              <w:rPr>
                <w:b w:val="0"/>
                <w:bCs/>
              </w:rPr>
              <w:t xml:space="preserve"> </w:t>
            </w:r>
            <w:proofErr w:type="spellStart"/>
            <w:r w:rsidR="003F000D">
              <w:rPr>
                <w:b w:val="0"/>
                <w:bCs/>
              </w:rPr>
              <w:t>waktu</w:t>
            </w:r>
            <w:proofErr w:type="spellEnd"/>
            <w:r w:rsidR="003F000D">
              <w:rPr>
                <w:b w:val="0"/>
                <w:bCs/>
              </w:rPr>
              <w:t xml:space="preserve"> </w:t>
            </w:r>
            <w:proofErr w:type="spellStart"/>
            <w:r w:rsidR="003F000D">
              <w:rPr>
                <w:b w:val="0"/>
                <w:bCs/>
              </w:rPr>
              <w:t>hijau</w:t>
            </w:r>
            <w:proofErr w:type="spellEnd"/>
            <w:r w:rsidR="003F000D">
              <w:rPr>
                <w:b w:val="0"/>
                <w:bCs/>
              </w:rPr>
              <w:t xml:space="preserve"> </w:t>
            </w:r>
            <w:proofErr w:type="spellStart"/>
            <w:r w:rsidR="003F000D">
              <w:rPr>
                <w:b w:val="0"/>
                <w:bCs/>
              </w:rPr>
              <w:t>lampu</w:t>
            </w:r>
            <w:proofErr w:type="spellEnd"/>
            <w:r w:rsidR="003F000D">
              <w:rPr>
                <w:b w:val="0"/>
                <w:bCs/>
              </w:rPr>
              <w:t xml:space="preserve"> </w:t>
            </w:r>
            <w:proofErr w:type="spellStart"/>
            <w:r w:rsidR="003F000D">
              <w:rPr>
                <w:b w:val="0"/>
                <w:bCs/>
              </w:rPr>
              <w:t>lalu</w:t>
            </w:r>
            <w:proofErr w:type="spellEnd"/>
            <w:r w:rsidR="003F000D">
              <w:rPr>
                <w:b w:val="0"/>
                <w:bCs/>
              </w:rPr>
              <w:t xml:space="preserve"> </w:t>
            </w:r>
            <w:proofErr w:type="spellStart"/>
            <w:r w:rsidR="003F000D">
              <w:rPr>
                <w:b w:val="0"/>
                <w:bCs/>
              </w:rPr>
              <w:t>lintas</w:t>
            </w:r>
            <w:proofErr w:type="spellEnd"/>
            <w:r w:rsidR="003F000D">
              <w:rPr>
                <w:b w:val="0"/>
                <w:bCs/>
              </w:rPr>
              <w:t xml:space="preserve"> </w:t>
            </w:r>
            <w:proofErr w:type="spellStart"/>
            <w:r w:rsidR="003F000D">
              <w:rPr>
                <w:b w:val="0"/>
                <w:bCs/>
              </w:rPr>
              <w:t>menyesuaikan</w:t>
            </w:r>
            <w:proofErr w:type="spellEnd"/>
            <w:r w:rsidR="003F000D">
              <w:rPr>
                <w:b w:val="0"/>
                <w:bCs/>
              </w:rPr>
              <w:t xml:space="preserve"> </w:t>
            </w:r>
            <w:proofErr w:type="spellStart"/>
            <w:r w:rsidR="003F000D">
              <w:rPr>
                <w:b w:val="0"/>
                <w:bCs/>
              </w:rPr>
              <w:t>jumlah</w:t>
            </w:r>
            <w:proofErr w:type="spellEnd"/>
            <w:r w:rsidR="003F000D">
              <w:rPr>
                <w:b w:val="0"/>
                <w:bCs/>
              </w:rPr>
              <w:t xml:space="preserve"> </w:t>
            </w:r>
            <w:proofErr w:type="spellStart"/>
            <w:r w:rsidR="003F000D">
              <w:rPr>
                <w:b w:val="0"/>
                <w:bCs/>
              </w:rPr>
              <w:t>kendaraan</w:t>
            </w:r>
            <w:proofErr w:type="spellEnd"/>
            <w:r w:rsidR="003F000D">
              <w:rPr>
                <w:b w:val="0"/>
                <w:bCs/>
              </w:rPr>
              <w:t xml:space="preserve"> yang </w:t>
            </w:r>
            <w:proofErr w:type="spellStart"/>
            <w:r w:rsidR="003F000D">
              <w:rPr>
                <w:b w:val="0"/>
                <w:bCs/>
              </w:rPr>
              <w:t>terdeteksi</w:t>
            </w:r>
            <w:proofErr w:type="spellEnd"/>
            <w:r w:rsidR="003F000D">
              <w:rPr>
                <w:b w:val="0"/>
                <w:bCs/>
              </w:rPr>
              <w:t xml:space="preserve"> pada </w:t>
            </w:r>
            <w:proofErr w:type="spellStart"/>
            <w:r w:rsidR="00613CA0">
              <w:rPr>
                <w:b w:val="0"/>
                <w:bCs/>
              </w:rPr>
              <w:t>masing-masing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jalan</w:t>
            </w:r>
            <w:proofErr w:type="spellEnd"/>
            <w:r w:rsidR="00613CA0">
              <w:rPr>
                <w:b w:val="0"/>
                <w:bCs/>
              </w:rPr>
              <w:t xml:space="preserve"> di </w:t>
            </w:r>
            <w:proofErr w:type="spellStart"/>
            <w:r w:rsidR="00613CA0">
              <w:rPr>
                <w:b w:val="0"/>
                <w:bCs/>
              </w:rPr>
              <w:t>suatu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persimpangan</w:t>
            </w:r>
            <w:proofErr w:type="spellEnd"/>
            <w:r w:rsidR="00613CA0">
              <w:rPr>
                <w:b w:val="0"/>
                <w:bCs/>
              </w:rPr>
              <w:t xml:space="preserve">. </w:t>
            </w:r>
            <w:proofErr w:type="spellStart"/>
            <w:r w:rsidR="00613CA0">
              <w:rPr>
                <w:b w:val="0"/>
                <w:bCs/>
              </w:rPr>
              <w:t>Sistem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pergantian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r w:rsidR="00613CA0" w:rsidRPr="00613CA0">
              <w:rPr>
                <w:b w:val="0"/>
                <w:bCs/>
                <w:i/>
                <w:iCs/>
              </w:rPr>
              <w:t>state</w:t>
            </w:r>
            <w:r w:rsidR="00613CA0">
              <w:rPr>
                <w:b w:val="0"/>
                <w:bCs/>
                <w:i/>
                <w:i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kendali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dari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satu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lampu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lalu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lintas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ke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lampu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lalu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lintas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berikutnya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dibuat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teratur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atau</w:t>
            </w:r>
            <w:proofErr w:type="spellEnd"/>
            <w:r w:rsidR="00613CA0">
              <w:rPr>
                <w:b w:val="0"/>
                <w:bCs/>
              </w:rPr>
              <w:t xml:space="preserve"> </w:t>
            </w:r>
            <w:proofErr w:type="spellStart"/>
            <w:r w:rsidR="00613CA0">
              <w:rPr>
                <w:b w:val="0"/>
                <w:bCs/>
              </w:rPr>
              <w:t>terpola</w:t>
            </w:r>
            <w:proofErr w:type="spellEnd"/>
            <w:r w:rsidR="00613CA0">
              <w:rPr>
                <w:b w:val="0"/>
                <w:bCs/>
              </w:rPr>
              <w:t xml:space="preserve">. </w:t>
            </w:r>
            <w:proofErr w:type="spellStart"/>
            <w:r w:rsidR="009D3290">
              <w:rPr>
                <w:b w:val="0"/>
                <w:bCs/>
              </w:rPr>
              <w:t>Misalkan</w:t>
            </w:r>
            <w:proofErr w:type="spellEnd"/>
            <w:r w:rsidR="009D3290">
              <w:rPr>
                <w:b w:val="0"/>
                <w:bCs/>
              </w:rPr>
              <w:t xml:space="preserve"> </w:t>
            </w:r>
            <w:proofErr w:type="spellStart"/>
            <w:r w:rsidR="009D3290">
              <w:rPr>
                <w:b w:val="0"/>
                <w:bCs/>
              </w:rPr>
              <w:t>terdapat</w:t>
            </w:r>
            <w:proofErr w:type="spellEnd"/>
            <w:r w:rsidR="009D3290">
              <w:rPr>
                <w:b w:val="0"/>
                <w:bCs/>
              </w:rPr>
              <w:t xml:space="preserve"> </w:t>
            </w:r>
            <w:proofErr w:type="spellStart"/>
            <w:r w:rsidR="009D3290">
              <w:rPr>
                <w:b w:val="0"/>
                <w:bCs/>
              </w:rPr>
              <w:t>sebuah</w:t>
            </w:r>
            <w:proofErr w:type="spellEnd"/>
            <w:r w:rsidR="009D3290">
              <w:rPr>
                <w:b w:val="0"/>
                <w:bCs/>
              </w:rPr>
              <w:t xml:space="preserve"> </w:t>
            </w:r>
            <w:proofErr w:type="spellStart"/>
            <w:r w:rsidR="009D3290">
              <w:rPr>
                <w:b w:val="0"/>
                <w:bCs/>
              </w:rPr>
              <w:t>simpang</w:t>
            </w:r>
            <w:proofErr w:type="spellEnd"/>
            <w:r w:rsidR="009D3290">
              <w:rPr>
                <w:b w:val="0"/>
                <w:bCs/>
              </w:rPr>
              <w:t xml:space="preserve"> </w:t>
            </w:r>
            <w:proofErr w:type="spellStart"/>
            <w:r w:rsidR="009D3290">
              <w:rPr>
                <w:b w:val="0"/>
                <w:bCs/>
              </w:rPr>
              <w:t>empat</w:t>
            </w:r>
            <w:proofErr w:type="spellEnd"/>
            <w:r>
              <w:rPr>
                <w:b w:val="0"/>
                <w:bCs/>
              </w:rPr>
              <w:t xml:space="preserve"> yang </w:t>
            </w:r>
            <w:proofErr w:type="spellStart"/>
            <w:r>
              <w:rPr>
                <w:b w:val="0"/>
                <w:bCs/>
              </w:rPr>
              <w:t>berarti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terdapat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empat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ruas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jalan</w:t>
            </w:r>
            <w:proofErr w:type="spellEnd"/>
            <w:r>
              <w:rPr>
                <w:b w:val="0"/>
                <w:bCs/>
              </w:rPr>
              <w:t xml:space="preserve"> pada </w:t>
            </w:r>
            <w:proofErr w:type="spellStart"/>
            <w:r>
              <w:rPr>
                <w:b w:val="0"/>
                <w:bCs/>
              </w:rPr>
              <w:t>satu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persimpangan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yaitu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ruas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jalan</w:t>
            </w:r>
            <w:proofErr w:type="spellEnd"/>
            <w:r>
              <w:rPr>
                <w:b w:val="0"/>
                <w:bCs/>
              </w:rPr>
              <w:t xml:space="preserve"> A, </w:t>
            </w:r>
            <w:proofErr w:type="spellStart"/>
            <w:r>
              <w:rPr>
                <w:b w:val="0"/>
                <w:bCs/>
              </w:rPr>
              <w:t>ruas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jalan</w:t>
            </w:r>
            <w:proofErr w:type="spellEnd"/>
            <w:r>
              <w:rPr>
                <w:b w:val="0"/>
                <w:bCs/>
              </w:rPr>
              <w:t xml:space="preserve"> B, </w:t>
            </w:r>
            <w:proofErr w:type="spellStart"/>
            <w:r>
              <w:rPr>
                <w:b w:val="0"/>
                <w:bCs/>
              </w:rPr>
              <w:t>ruas</w:t>
            </w:r>
            <w:proofErr w:type="spellEnd"/>
            <w:r>
              <w:rPr>
                <w:b w:val="0"/>
                <w:bCs/>
              </w:rPr>
              <w:t xml:space="preserve"> Jalan C, dan </w:t>
            </w:r>
            <w:proofErr w:type="spellStart"/>
            <w:r>
              <w:rPr>
                <w:b w:val="0"/>
                <w:bCs/>
              </w:rPr>
              <w:t>ruas</w:t>
            </w:r>
            <w:proofErr w:type="spellEnd"/>
            <w:r>
              <w:rPr>
                <w:b w:val="0"/>
                <w:bCs/>
              </w:rPr>
              <w:t xml:space="preserve"> Jalan D. </w:t>
            </w:r>
            <w:proofErr w:type="spellStart"/>
            <w:r>
              <w:rPr>
                <w:b w:val="0"/>
                <w:bCs/>
              </w:rPr>
              <w:t>Ilustrasi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contoh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ditunjukkan</w:t>
            </w:r>
            <w:proofErr w:type="spellEnd"/>
            <w:r>
              <w:rPr>
                <w:b w:val="0"/>
                <w:bCs/>
              </w:rPr>
              <w:t xml:space="preserve"> pada Gambar </w:t>
            </w:r>
            <w:proofErr w:type="spellStart"/>
            <w:r>
              <w:rPr>
                <w:b w:val="0"/>
                <w:bCs/>
              </w:rPr>
              <w:t>berikut</w:t>
            </w:r>
            <w:proofErr w:type="spellEnd"/>
          </w:p>
          <w:p w14:paraId="1B91CBE8" w14:textId="77777777" w:rsidR="002E7EA9" w:rsidRDefault="002E7EA9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7AE35C85" w14:textId="77777777" w:rsidR="00491C33" w:rsidRDefault="00491C33" w:rsidP="003F000D">
            <w:pPr>
              <w:pStyle w:val="EmphasisText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Saat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sistem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dimulai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maka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semua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491C33">
              <w:rPr>
                <w:b w:val="0"/>
                <w:bCs/>
                <w:i/>
                <w:iCs/>
              </w:rPr>
              <w:t>node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akan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mengirim</w:t>
            </w:r>
            <w:proofErr w:type="spellEnd"/>
            <w:r>
              <w:rPr>
                <w:b w:val="0"/>
                <w:bCs/>
              </w:rPr>
              <w:t xml:space="preserve"> data video </w:t>
            </w:r>
            <w:proofErr w:type="spellStart"/>
            <w:r>
              <w:rPr>
                <w:b w:val="0"/>
                <w:bCs/>
              </w:rPr>
              <w:t>kepada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pusat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kendali</w:t>
            </w:r>
            <w:proofErr w:type="spellEnd"/>
            <w:r>
              <w:rPr>
                <w:b w:val="0"/>
                <w:bCs/>
              </w:rPr>
              <w:t xml:space="preserve">. Setelah </w:t>
            </w:r>
            <w:proofErr w:type="spellStart"/>
            <w:r>
              <w:rPr>
                <w:b w:val="0"/>
                <w:bCs/>
              </w:rPr>
              <w:t>itu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kendali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lampu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dimulai</w:t>
            </w:r>
            <w:proofErr w:type="spellEnd"/>
            <w:r>
              <w:rPr>
                <w:b w:val="0"/>
                <w:bCs/>
              </w:rPr>
              <w:t xml:space="preserve"> pada </w:t>
            </w:r>
            <w:proofErr w:type="spellStart"/>
            <w:r>
              <w:rPr>
                <w:b w:val="0"/>
                <w:bCs/>
              </w:rPr>
              <w:t>ruas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jalan</w:t>
            </w:r>
            <w:proofErr w:type="spellEnd"/>
            <w:r>
              <w:rPr>
                <w:b w:val="0"/>
                <w:bCs/>
              </w:rPr>
              <w:t xml:space="preserve"> A. Pusat </w:t>
            </w:r>
            <w:proofErr w:type="spellStart"/>
            <w:r>
              <w:rPr>
                <w:b w:val="0"/>
                <w:bCs/>
              </w:rPr>
              <w:t>kendali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akan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melakukan</w:t>
            </w:r>
            <w:proofErr w:type="spellEnd"/>
            <w:r>
              <w:rPr>
                <w:b w:val="0"/>
                <w:bCs/>
              </w:rPr>
              <w:t xml:space="preserve"> proses </w:t>
            </w:r>
            <w:proofErr w:type="spellStart"/>
            <w:r>
              <w:rPr>
                <w:b w:val="0"/>
                <w:bCs/>
              </w:rPr>
              <w:t>komputasi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untuk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menghasilkan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waktu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hijau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dari</w:t>
            </w:r>
            <w:proofErr w:type="spellEnd"/>
            <w:r>
              <w:rPr>
                <w:b w:val="0"/>
                <w:bCs/>
              </w:rPr>
              <w:t xml:space="preserve"> data streaming node A. Proses </w:t>
            </w:r>
            <w:proofErr w:type="spellStart"/>
            <w:r>
              <w:rPr>
                <w:b w:val="0"/>
                <w:bCs/>
              </w:rPr>
              <w:t>komputasi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ditentukan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dari</w:t>
            </w:r>
            <w:proofErr w:type="spellEnd"/>
            <w:r w:rsidR="00177F3F">
              <w:rPr>
                <w:b w:val="0"/>
                <w:bCs/>
              </w:rPr>
              <w:t xml:space="preserve"> frame </w:t>
            </w:r>
            <w:proofErr w:type="spellStart"/>
            <w:r w:rsidR="00177F3F">
              <w:rPr>
                <w:b w:val="0"/>
                <w:bCs/>
              </w:rPr>
              <w:t>pertama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dari</w:t>
            </w:r>
            <w:proofErr w:type="spellEnd"/>
            <w:r w:rsidR="00177F3F">
              <w:rPr>
                <w:b w:val="0"/>
                <w:bCs/>
              </w:rPr>
              <w:t xml:space="preserve"> data </w:t>
            </w:r>
            <w:r w:rsidR="00177F3F" w:rsidRPr="00177F3F">
              <w:rPr>
                <w:b w:val="0"/>
                <w:bCs/>
                <w:i/>
                <w:iCs/>
              </w:rPr>
              <w:t>streaming</w:t>
            </w:r>
            <w:r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dengan</w:t>
            </w:r>
            <w:proofErr w:type="spellEnd"/>
            <w:r w:rsidR="00177F3F">
              <w:rPr>
                <w:b w:val="0"/>
                <w:bCs/>
              </w:rPr>
              <w:t xml:space="preserve"> input</w:t>
            </w:r>
            <w:r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b</w:t>
            </w:r>
            <w:r>
              <w:rPr>
                <w:b w:val="0"/>
                <w:bCs/>
              </w:rPr>
              <w:t>anyak</w:t>
            </w:r>
            <w:r w:rsidR="00177F3F">
              <w:rPr>
                <w:b w:val="0"/>
                <w:bCs/>
              </w:rPr>
              <w:t>nya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deteksi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kendaraan</w:t>
            </w:r>
            <w:proofErr w:type="spellEnd"/>
            <w:r>
              <w:rPr>
                <w:b w:val="0"/>
                <w:bCs/>
              </w:rPr>
              <w:t xml:space="preserve"> pada </w:t>
            </w:r>
            <w:proofErr w:type="spellStart"/>
            <w:r>
              <w:rPr>
                <w:b w:val="0"/>
                <w:bCs/>
              </w:rPr>
              <w:t>ruas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jalan</w:t>
            </w:r>
            <w:proofErr w:type="spellEnd"/>
            <w:r>
              <w:rPr>
                <w:b w:val="0"/>
                <w:bCs/>
              </w:rPr>
              <w:t xml:space="preserve"> A. </w:t>
            </w:r>
            <w:proofErr w:type="spellStart"/>
            <w:r w:rsidR="00177F3F">
              <w:rPr>
                <w:b w:val="0"/>
                <w:bCs/>
              </w:rPr>
              <w:t>Deteksi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kendaraan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dilakukan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dengan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teknik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kecerdasan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buatan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memakai</w:t>
            </w:r>
            <w:proofErr w:type="spellEnd"/>
            <w:r w:rsidR="00177F3F">
              <w:rPr>
                <w:b w:val="0"/>
                <w:bCs/>
              </w:rPr>
              <w:t xml:space="preserve"> model </w:t>
            </w:r>
            <w:proofErr w:type="spellStart"/>
            <w:r w:rsidR="00177F3F">
              <w:rPr>
                <w:b w:val="0"/>
                <w:bCs/>
              </w:rPr>
              <w:t>identifikasi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objek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berupa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MobileNet_SSD</w:t>
            </w:r>
            <w:proofErr w:type="spellEnd"/>
            <w:r w:rsidR="00177F3F">
              <w:rPr>
                <w:b w:val="0"/>
                <w:bCs/>
              </w:rPr>
              <w:t xml:space="preserve">. </w:t>
            </w:r>
            <w:proofErr w:type="spellStart"/>
            <w:r w:rsidR="00177F3F">
              <w:rPr>
                <w:b w:val="0"/>
                <w:bCs/>
              </w:rPr>
              <w:t>Ketika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waktu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hijau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telah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ditentukan</w:t>
            </w:r>
            <w:proofErr w:type="spellEnd"/>
            <w:r w:rsidR="00177F3F">
              <w:rPr>
                <w:b w:val="0"/>
                <w:bCs/>
              </w:rPr>
              <w:t xml:space="preserve"> pada frame </w:t>
            </w:r>
            <w:proofErr w:type="spellStart"/>
            <w:r w:rsidR="00177F3F">
              <w:rPr>
                <w:b w:val="0"/>
                <w:bCs/>
              </w:rPr>
              <w:t>pertama</w:t>
            </w:r>
            <w:proofErr w:type="spellEnd"/>
            <w:r w:rsidR="00177F3F">
              <w:rPr>
                <w:b w:val="0"/>
                <w:bCs/>
              </w:rPr>
              <w:t xml:space="preserve">, </w:t>
            </w:r>
            <w:proofErr w:type="spellStart"/>
            <w:r w:rsidR="00177F3F">
              <w:rPr>
                <w:b w:val="0"/>
                <w:bCs/>
              </w:rPr>
              <w:t>maka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r w:rsidR="00177F3F" w:rsidRPr="00177F3F">
              <w:rPr>
                <w:b w:val="0"/>
                <w:bCs/>
                <w:i/>
                <w:iCs/>
              </w:rPr>
              <w:t>state</w:t>
            </w:r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hijau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untuk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ruas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jalan</w:t>
            </w:r>
            <w:proofErr w:type="spellEnd"/>
            <w:r w:rsidR="00177F3F">
              <w:rPr>
                <w:b w:val="0"/>
                <w:bCs/>
              </w:rPr>
              <w:t xml:space="preserve"> A </w:t>
            </w:r>
            <w:proofErr w:type="spellStart"/>
            <w:r w:rsidR="00177F3F">
              <w:rPr>
                <w:b w:val="0"/>
                <w:bCs/>
              </w:rPr>
              <w:t>diaktifkan</w:t>
            </w:r>
            <w:proofErr w:type="spellEnd"/>
            <w:r w:rsidR="00177F3F">
              <w:rPr>
                <w:b w:val="0"/>
                <w:bCs/>
              </w:rPr>
              <w:t xml:space="preserve"> dan </w:t>
            </w:r>
            <w:proofErr w:type="spellStart"/>
            <w:r w:rsidR="00177F3F">
              <w:rPr>
                <w:b w:val="0"/>
                <w:bCs/>
              </w:rPr>
              <w:t>otomatis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ruas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jalan</w:t>
            </w:r>
            <w:proofErr w:type="spellEnd"/>
            <w:r w:rsidR="00177F3F">
              <w:rPr>
                <w:b w:val="0"/>
                <w:bCs/>
              </w:rPr>
              <w:t xml:space="preserve"> yang lain </w:t>
            </w:r>
            <w:proofErr w:type="spellStart"/>
            <w:r w:rsidR="00177F3F">
              <w:rPr>
                <w:b w:val="0"/>
                <w:bCs/>
              </w:rPr>
              <w:t>mengaktifkan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lampu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merah</w:t>
            </w:r>
            <w:proofErr w:type="spellEnd"/>
            <w:r w:rsidR="00177F3F">
              <w:rPr>
                <w:b w:val="0"/>
                <w:bCs/>
              </w:rPr>
              <w:t xml:space="preserve">. </w:t>
            </w:r>
            <w:proofErr w:type="spellStart"/>
            <w:r w:rsidR="00177F3F">
              <w:rPr>
                <w:b w:val="0"/>
                <w:bCs/>
              </w:rPr>
              <w:t>Ketika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waktu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lampu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hijau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telah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habis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maka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kendali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akan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berpindah</w:t>
            </w:r>
            <w:proofErr w:type="spellEnd"/>
            <w:r w:rsidR="00177F3F">
              <w:rPr>
                <w:b w:val="0"/>
                <w:bCs/>
              </w:rPr>
              <w:t xml:space="preserve"> pada </w:t>
            </w:r>
            <w:proofErr w:type="spellStart"/>
            <w:r w:rsidR="00177F3F">
              <w:rPr>
                <w:b w:val="0"/>
                <w:bCs/>
              </w:rPr>
              <w:t>ruas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jalan</w:t>
            </w:r>
            <w:proofErr w:type="spellEnd"/>
            <w:r w:rsidR="00177F3F">
              <w:rPr>
                <w:b w:val="0"/>
                <w:bCs/>
              </w:rPr>
              <w:t xml:space="preserve"> B dan </w:t>
            </w:r>
            <w:proofErr w:type="spellStart"/>
            <w:r w:rsidR="00177F3F">
              <w:rPr>
                <w:b w:val="0"/>
                <w:bCs/>
              </w:rPr>
              <w:lastRenderedPageBreak/>
              <w:t>mengaktifkan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lampu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kuning</w:t>
            </w:r>
            <w:proofErr w:type="spellEnd"/>
            <w:r w:rsidR="00177F3F">
              <w:rPr>
                <w:b w:val="0"/>
                <w:bCs/>
              </w:rPr>
              <w:t xml:space="preserve"> pada </w:t>
            </w:r>
            <w:proofErr w:type="spellStart"/>
            <w:r w:rsidR="00177F3F">
              <w:rPr>
                <w:b w:val="0"/>
                <w:bCs/>
              </w:rPr>
              <w:t>ruas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jalan</w:t>
            </w:r>
            <w:proofErr w:type="spellEnd"/>
            <w:r w:rsidR="00177F3F">
              <w:rPr>
                <w:b w:val="0"/>
                <w:bCs/>
              </w:rPr>
              <w:t xml:space="preserve"> A. Proses yang </w:t>
            </w:r>
            <w:proofErr w:type="spellStart"/>
            <w:r w:rsidR="00177F3F">
              <w:rPr>
                <w:b w:val="0"/>
                <w:bCs/>
              </w:rPr>
              <w:t>sama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akan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diulang</w:t>
            </w:r>
            <w:proofErr w:type="spellEnd"/>
            <w:r w:rsidR="00177F3F">
              <w:rPr>
                <w:b w:val="0"/>
                <w:bCs/>
              </w:rPr>
              <w:t xml:space="preserve"> pada </w:t>
            </w:r>
            <w:proofErr w:type="spellStart"/>
            <w:r w:rsidR="00177F3F">
              <w:rPr>
                <w:b w:val="0"/>
                <w:bCs/>
              </w:rPr>
              <w:t>kendali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ruas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jalan</w:t>
            </w:r>
            <w:proofErr w:type="spellEnd"/>
            <w:r w:rsidR="00177F3F">
              <w:rPr>
                <w:b w:val="0"/>
                <w:bCs/>
              </w:rPr>
              <w:t xml:space="preserve"> B dan </w:t>
            </w:r>
            <w:proofErr w:type="spellStart"/>
            <w:r w:rsidR="00177F3F">
              <w:rPr>
                <w:b w:val="0"/>
                <w:bCs/>
              </w:rPr>
              <w:t>ruas</w:t>
            </w:r>
            <w:proofErr w:type="spellEnd"/>
            <w:r w:rsidR="00177F3F">
              <w:rPr>
                <w:b w:val="0"/>
                <w:bCs/>
              </w:rPr>
              <w:t xml:space="preserve"> </w:t>
            </w:r>
            <w:proofErr w:type="spellStart"/>
            <w:r w:rsidR="00177F3F">
              <w:rPr>
                <w:b w:val="0"/>
                <w:bCs/>
              </w:rPr>
              <w:t>jalan</w:t>
            </w:r>
            <w:proofErr w:type="spellEnd"/>
            <w:r w:rsidR="00177F3F">
              <w:rPr>
                <w:b w:val="0"/>
                <w:bCs/>
              </w:rPr>
              <w:t xml:space="preserve"> yang lain. </w:t>
            </w:r>
          </w:p>
          <w:p w14:paraId="53286584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476A7973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63574776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6982E8D5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374790C1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58418D24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0A7579F6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0CE09B02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734DF043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005238C4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71B42165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7FB7CE8B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27BDCD4C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50486EC1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427F1C7E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1B22F804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0F0239D6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13ACA50B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16E3935C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0E6B3DB3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595F053B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383FA0F4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562833BE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7AB94EC8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378E5595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4CF57F9A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3BAFC0C0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01780514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40C5F240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544BD071" w14:textId="77777777" w:rsid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  <w:p w14:paraId="35E1A01E" w14:textId="04EB5C97" w:rsidR="00177F3F" w:rsidRPr="00177F3F" w:rsidRDefault="00177F3F" w:rsidP="003F000D">
            <w:pPr>
              <w:pStyle w:val="EmphasisText"/>
              <w:jc w:val="both"/>
              <w:rPr>
                <w:b w:val="0"/>
                <w:bCs/>
              </w:rPr>
            </w:pPr>
          </w:p>
        </w:tc>
      </w:tr>
      <w:tr w:rsidR="00DF027C" w14:paraId="69902B30" w14:textId="77777777" w:rsidTr="00FB1F4A">
        <w:trPr>
          <w:trHeight w:val="5931"/>
        </w:trPr>
        <w:tc>
          <w:tcPr>
            <w:tcW w:w="9999" w:type="dxa"/>
          </w:tcPr>
          <w:p w14:paraId="09C17E37" w14:textId="77777777" w:rsidR="00177F3F" w:rsidRDefault="00177F3F" w:rsidP="00177F3F">
            <w:pPr>
              <w:pStyle w:val="Name"/>
              <w:jc w:val="left"/>
              <w:rPr>
                <w:sz w:val="36"/>
                <w:szCs w:val="28"/>
              </w:rPr>
            </w:pPr>
            <w:proofErr w:type="spellStart"/>
            <w:r w:rsidRPr="00177F3F">
              <w:rPr>
                <w:sz w:val="36"/>
                <w:szCs w:val="28"/>
              </w:rPr>
              <w:lastRenderedPageBreak/>
              <w:t>Penggunaan</w:t>
            </w:r>
            <w:proofErr w:type="spellEnd"/>
            <w:r w:rsidRPr="00177F3F">
              <w:rPr>
                <w:sz w:val="36"/>
                <w:szCs w:val="28"/>
              </w:rPr>
              <w:t xml:space="preserve"> </w:t>
            </w:r>
            <w:proofErr w:type="spellStart"/>
            <w:r w:rsidRPr="00177F3F">
              <w:rPr>
                <w:sz w:val="36"/>
                <w:szCs w:val="28"/>
              </w:rPr>
              <w:t>Aplikasi</w:t>
            </w:r>
            <w:proofErr w:type="spellEnd"/>
          </w:p>
          <w:p w14:paraId="1426D884" w14:textId="77777777" w:rsidR="00177F3F" w:rsidRDefault="00177F3F" w:rsidP="00177F3F">
            <w:pPr>
              <w:pStyle w:val="Name"/>
              <w:jc w:val="left"/>
              <w:rPr>
                <w:sz w:val="36"/>
                <w:szCs w:val="28"/>
              </w:rPr>
            </w:pPr>
          </w:p>
          <w:p w14:paraId="2658C7D4" w14:textId="77777777" w:rsidR="00177F3F" w:rsidRDefault="00177F3F" w:rsidP="00E40B25">
            <w:pPr>
              <w:pStyle w:val="Name"/>
              <w:numPr>
                <w:ilvl w:val="0"/>
                <w:numId w:val="1"/>
              </w:numPr>
              <w:spacing w:line="360" w:lineRule="auto"/>
              <w:ind w:left="459"/>
              <w:jc w:val="both"/>
              <w:rPr>
                <w:b w:val="0"/>
                <w:bCs/>
              </w:rPr>
            </w:pPr>
            <w:proofErr w:type="gramStart"/>
            <w:r>
              <w:rPr>
                <w:b w:val="0"/>
                <w:bCs/>
              </w:rPr>
              <w:t xml:space="preserve">KEBUTUHAN  </w:t>
            </w:r>
            <w:r w:rsidR="00E40B25">
              <w:rPr>
                <w:b w:val="0"/>
                <w:bCs/>
              </w:rPr>
              <w:t>SISTEM</w:t>
            </w:r>
            <w:proofErr w:type="gramEnd"/>
          </w:p>
          <w:p w14:paraId="1A9B15D3" w14:textId="35B2F2B2" w:rsidR="00E40B25" w:rsidRDefault="00E40B25" w:rsidP="00E40B25">
            <w:pPr>
              <w:pStyle w:val="Name"/>
              <w:spacing w:line="360" w:lineRule="auto"/>
              <w:ind w:left="459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Terdapat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dua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komponen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untuk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menjalankan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aplikasi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ini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yaitu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komponen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perangkat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keras</w:t>
            </w:r>
            <w:proofErr w:type="spellEnd"/>
            <w:r>
              <w:rPr>
                <w:b w:val="0"/>
                <w:bCs/>
              </w:rPr>
              <w:t xml:space="preserve">/hardware </w:t>
            </w:r>
            <w:proofErr w:type="spellStart"/>
            <w:r>
              <w:rPr>
                <w:b w:val="0"/>
                <w:bCs/>
              </w:rPr>
              <w:t>sistem</w:t>
            </w:r>
            <w:proofErr w:type="spellEnd"/>
            <w:r>
              <w:rPr>
                <w:b w:val="0"/>
                <w:bCs/>
              </w:rPr>
              <w:t xml:space="preserve"> (node dan </w:t>
            </w:r>
            <w:proofErr w:type="spellStart"/>
            <w:r>
              <w:rPr>
                <w:b w:val="0"/>
                <w:bCs/>
              </w:rPr>
              <w:t>komponen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pengedali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pusat</w:t>
            </w:r>
            <w:proofErr w:type="spellEnd"/>
            <w:r>
              <w:rPr>
                <w:b w:val="0"/>
                <w:bCs/>
              </w:rPr>
              <w:t xml:space="preserve">) dan </w:t>
            </w:r>
            <w:proofErr w:type="spellStart"/>
            <w:r>
              <w:rPr>
                <w:b w:val="0"/>
                <w:bCs/>
              </w:rPr>
              <w:t>komponen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perangkat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lunak</w:t>
            </w:r>
            <w:proofErr w:type="spellEnd"/>
            <w:r>
              <w:rPr>
                <w:b w:val="0"/>
                <w:bCs/>
              </w:rPr>
              <w:t xml:space="preserve">/software </w:t>
            </w:r>
            <w:proofErr w:type="spellStart"/>
            <w:r>
              <w:rPr>
                <w:b w:val="0"/>
                <w:bCs/>
              </w:rPr>
              <w:t>sistem</w:t>
            </w:r>
            <w:proofErr w:type="spellEnd"/>
            <w:r>
              <w:rPr>
                <w:b w:val="0"/>
                <w:bCs/>
              </w:rPr>
              <w:t xml:space="preserve">. </w:t>
            </w:r>
            <w:proofErr w:type="spellStart"/>
            <w:r>
              <w:rPr>
                <w:b w:val="0"/>
                <w:bCs/>
              </w:rPr>
              <w:t>Komponen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perangkat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keras</w:t>
            </w:r>
            <w:proofErr w:type="spellEnd"/>
            <w:r>
              <w:rPr>
                <w:b w:val="0"/>
                <w:bCs/>
              </w:rPr>
              <w:t xml:space="preserve"> node </w:t>
            </w:r>
            <w:proofErr w:type="spellStart"/>
            <w:r>
              <w:rPr>
                <w:b w:val="0"/>
                <w:bCs/>
              </w:rPr>
              <w:t>terdiri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dari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sebuah</w:t>
            </w:r>
            <w:proofErr w:type="spellEnd"/>
            <w:r>
              <w:rPr>
                <w:b w:val="0"/>
                <w:bCs/>
              </w:rPr>
              <w:t xml:space="preserve"> Raspberry Pi dan webcam, </w:t>
            </w:r>
            <w:proofErr w:type="spellStart"/>
            <w:r>
              <w:rPr>
                <w:b w:val="0"/>
                <w:bCs/>
              </w:rPr>
              <w:t>sedangkan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komponen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perangkat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keras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pengendali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pusat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yaitu</w:t>
            </w:r>
            <w:proofErr w:type="spellEnd"/>
            <w:r>
              <w:rPr>
                <w:b w:val="0"/>
                <w:bCs/>
              </w:rPr>
              <w:t xml:space="preserve"> Router dan Laptop/PC. </w:t>
            </w:r>
            <w:proofErr w:type="spellStart"/>
            <w:r>
              <w:rPr>
                <w:b w:val="0"/>
                <w:bCs/>
              </w:rPr>
              <w:t>Kebutuhan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komponen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perangkat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proofErr w:type="gramStart"/>
            <w:r>
              <w:rPr>
                <w:b w:val="0"/>
                <w:bCs/>
              </w:rPr>
              <w:t>lunak</w:t>
            </w:r>
            <w:proofErr w:type="spellEnd"/>
            <w:r>
              <w:rPr>
                <w:b w:val="0"/>
                <w:bCs/>
              </w:rPr>
              <w:t xml:space="preserve">  </w:t>
            </w:r>
            <w:proofErr w:type="spellStart"/>
            <w:r>
              <w:rPr>
                <w:b w:val="0"/>
                <w:bCs/>
              </w:rPr>
              <w:t>dibedakan</w:t>
            </w:r>
            <w:proofErr w:type="spellEnd"/>
            <w:proofErr w:type="gram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menurut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komponen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perangkat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keras</w:t>
            </w:r>
            <w:proofErr w:type="spellEnd"/>
            <w:r>
              <w:rPr>
                <w:b w:val="0"/>
                <w:bCs/>
              </w:rPr>
              <w:t xml:space="preserve">. </w:t>
            </w:r>
            <w:proofErr w:type="spellStart"/>
            <w:r>
              <w:rPr>
                <w:b w:val="0"/>
                <w:bCs/>
              </w:rPr>
              <w:t>Untuk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komponen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perangkat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lunak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="009B7070">
              <w:rPr>
                <w:b w:val="0"/>
                <w:bCs/>
              </w:rPr>
              <w:t xml:space="preserve">pada node </w:t>
            </w:r>
            <w:proofErr w:type="spellStart"/>
            <w:proofErr w:type="gramStart"/>
            <w:r w:rsidR="009B7070">
              <w:rPr>
                <w:b w:val="0"/>
                <w:bCs/>
              </w:rPr>
              <w:t>yaitu</w:t>
            </w:r>
            <w:proofErr w:type="spellEnd"/>
            <w:r w:rsidR="009B7070">
              <w:rPr>
                <w:b w:val="0"/>
                <w:bCs/>
              </w:rPr>
              <w:t xml:space="preserve"> :</w:t>
            </w:r>
            <w:proofErr w:type="gramEnd"/>
          </w:p>
          <w:p w14:paraId="433422FF" w14:textId="77777777" w:rsidR="009B7070" w:rsidRDefault="009B7070" w:rsidP="009B7070">
            <w:pPr>
              <w:pStyle w:val="Name"/>
              <w:numPr>
                <w:ilvl w:val="0"/>
                <w:numId w:val="2"/>
              </w:numPr>
              <w:spacing w:line="360" w:lineRule="auto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OS Raspbian Buster</w:t>
            </w:r>
          </w:p>
          <w:p w14:paraId="20694C16" w14:textId="4160546C" w:rsidR="009B7070" w:rsidRDefault="009B7070" w:rsidP="009B7070">
            <w:pPr>
              <w:pStyle w:val="Name"/>
              <w:numPr>
                <w:ilvl w:val="0"/>
                <w:numId w:val="2"/>
              </w:numPr>
              <w:spacing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Pustaka</w:t>
            </w:r>
            <w:proofErr w:type="spellEnd"/>
            <w:r>
              <w:rPr>
                <w:b w:val="0"/>
                <w:bCs/>
              </w:rPr>
              <w:t xml:space="preserve"> (</w:t>
            </w:r>
            <w:r w:rsidRPr="009B7070">
              <w:rPr>
                <w:b w:val="0"/>
                <w:bCs/>
                <w:i/>
                <w:iCs/>
              </w:rPr>
              <w:t>library</w:t>
            </w:r>
            <w:r>
              <w:rPr>
                <w:b w:val="0"/>
                <w:bCs/>
              </w:rPr>
              <w:t xml:space="preserve">) python =&gt; OpenCV, </w:t>
            </w:r>
            <w:proofErr w:type="spellStart"/>
            <w:r>
              <w:rPr>
                <w:b w:val="0"/>
                <w:bCs/>
              </w:rPr>
              <w:t>numpy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imutils</w:t>
            </w:r>
            <w:proofErr w:type="spellEnd"/>
            <w:r>
              <w:rPr>
                <w:b w:val="0"/>
                <w:bCs/>
              </w:rPr>
              <w:t xml:space="preserve">, dan </w:t>
            </w:r>
            <w:proofErr w:type="spellStart"/>
            <w:r>
              <w:rPr>
                <w:b w:val="0"/>
                <w:bCs/>
              </w:rPr>
              <w:t>imagezmq</w:t>
            </w:r>
            <w:proofErr w:type="spellEnd"/>
            <w:r>
              <w:rPr>
                <w:b w:val="0"/>
                <w:bCs/>
              </w:rPr>
              <w:t>.</w:t>
            </w:r>
          </w:p>
          <w:p w14:paraId="697ABAE0" w14:textId="77777777" w:rsidR="009B7070" w:rsidRDefault="009B7070" w:rsidP="009B7070">
            <w:pPr>
              <w:pStyle w:val="Name"/>
              <w:spacing w:line="360" w:lineRule="auto"/>
              <w:ind w:left="459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Sedangkan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untuk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kebutuhan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perangkat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lunak</w:t>
            </w:r>
            <w:proofErr w:type="spellEnd"/>
            <w:r>
              <w:rPr>
                <w:b w:val="0"/>
                <w:bCs/>
              </w:rPr>
              <w:t xml:space="preserve"> pada </w:t>
            </w:r>
            <w:proofErr w:type="spellStart"/>
            <w:r>
              <w:rPr>
                <w:b w:val="0"/>
                <w:bCs/>
              </w:rPr>
              <w:t>pengendali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pusat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yaitu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6033BEC7" w14:textId="06262B0A" w:rsidR="009B7070" w:rsidRDefault="009B7070" w:rsidP="009B7070">
            <w:pPr>
              <w:pStyle w:val="Name"/>
              <w:numPr>
                <w:ilvl w:val="0"/>
                <w:numId w:val="3"/>
              </w:numPr>
              <w:spacing w:line="360" w:lineRule="auto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Windows 10 </w:t>
            </w:r>
          </w:p>
          <w:p w14:paraId="6AD180C8" w14:textId="77777777" w:rsidR="009B7070" w:rsidRDefault="009B7070" w:rsidP="009B7070">
            <w:pPr>
              <w:pStyle w:val="Name"/>
              <w:numPr>
                <w:ilvl w:val="0"/>
                <w:numId w:val="3"/>
              </w:numPr>
              <w:spacing w:line="360" w:lineRule="auto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Python 3</w:t>
            </w:r>
          </w:p>
          <w:p w14:paraId="2D155A7A" w14:textId="72B325F9" w:rsidR="009B7070" w:rsidRDefault="009B7070" w:rsidP="009B7070">
            <w:pPr>
              <w:pStyle w:val="Name"/>
              <w:numPr>
                <w:ilvl w:val="0"/>
                <w:numId w:val="3"/>
              </w:numPr>
              <w:spacing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Pustaka</w:t>
            </w:r>
            <w:proofErr w:type="spellEnd"/>
            <w:r>
              <w:rPr>
                <w:b w:val="0"/>
                <w:bCs/>
              </w:rPr>
              <w:t xml:space="preserve"> (</w:t>
            </w:r>
            <w:r w:rsidRPr="009B7070">
              <w:rPr>
                <w:b w:val="0"/>
                <w:bCs/>
                <w:i/>
                <w:iCs/>
              </w:rPr>
              <w:t>library</w:t>
            </w:r>
            <w:r>
              <w:rPr>
                <w:b w:val="0"/>
                <w:bCs/>
              </w:rPr>
              <w:t xml:space="preserve">) python =&gt; OpenCV, </w:t>
            </w:r>
            <w:proofErr w:type="spellStart"/>
            <w:r>
              <w:rPr>
                <w:b w:val="0"/>
                <w:bCs/>
              </w:rPr>
              <w:t>numpy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imutils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imagezmq</w:t>
            </w:r>
            <w:proofErr w:type="spellEnd"/>
            <w:r>
              <w:rPr>
                <w:b w:val="0"/>
                <w:bCs/>
              </w:rPr>
              <w:t>, dan Gooey.</w:t>
            </w:r>
          </w:p>
          <w:p w14:paraId="336F3FB8" w14:textId="2F3C9F14" w:rsidR="009B7070" w:rsidRDefault="009B7070" w:rsidP="009B7070">
            <w:pPr>
              <w:pStyle w:val="Name"/>
              <w:numPr>
                <w:ilvl w:val="0"/>
                <w:numId w:val="3"/>
              </w:numPr>
              <w:spacing w:line="360" w:lineRule="auto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File model </w:t>
            </w:r>
            <w:proofErr w:type="spellStart"/>
            <w:r>
              <w:rPr>
                <w:b w:val="0"/>
                <w:bCs/>
              </w:rPr>
              <w:t>MobileNet_SSD</w:t>
            </w:r>
            <w:proofErr w:type="spellEnd"/>
            <w:r>
              <w:rPr>
                <w:b w:val="0"/>
                <w:bCs/>
              </w:rPr>
              <w:t xml:space="preserve"> dan file </w:t>
            </w:r>
            <w:proofErr w:type="spellStart"/>
            <w:r>
              <w:rPr>
                <w:b w:val="0"/>
                <w:bCs/>
              </w:rPr>
              <w:t>prototxt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MobileNet_SSD</w:t>
            </w:r>
            <w:proofErr w:type="spellEnd"/>
          </w:p>
          <w:p w14:paraId="31913D42" w14:textId="77777777" w:rsidR="009B7070" w:rsidRDefault="009B7070" w:rsidP="009B7070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7C89AB78" w14:textId="7AFCC243" w:rsidR="009B7070" w:rsidRDefault="009B7070" w:rsidP="009B7070">
            <w:pPr>
              <w:pStyle w:val="Name"/>
              <w:numPr>
                <w:ilvl w:val="0"/>
                <w:numId w:val="1"/>
              </w:numPr>
              <w:spacing w:line="360" w:lineRule="auto"/>
              <w:ind w:left="459" w:hanging="425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PEMASANGAN KOMPONEN KEBUTUHAN</w:t>
            </w:r>
            <w:r w:rsidR="006B6009">
              <w:rPr>
                <w:b w:val="0"/>
                <w:bCs/>
              </w:rPr>
              <w:t xml:space="preserve"> (</w:t>
            </w:r>
            <w:proofErr w:type="spellStart"/>
            <w:r w:rsidR="006B6009">
              <w:rPr>
                <w:b w:val="0"/>
                <w:bCs/>
              </w:rPr>
              <w:t>Perangkat</w:t>
            </w:r>
            <w:proofErr w:type="spellEnd"/>
            <w:r w:rsidR="006B6009">
              <w:rPr>
                <w:b w:val="0"/>
                <w:bCs/>
              </w:rPr>
              <w:t xml:space="preserve"> </w:t>
            </w:r>
            <w:proofErr w:type="spellStart"/>
            <w:r w:rsidR="006B6009">
              <w:rPr>
                <w:b w:val="0"/>
                <w:bCs/>
              </w:rPr>
              <w:t>Lunak</w:t>
            </w:r>
            <w:proofErr w:type="spellEnd"/>
            <w:r w:rsidR="006B6009">
              <w:rPr>
                <w:b w:val="0"/>
                <w:bCs/>
              </w:rPr>
              <w:t>)</w:t>
            </w:r>
          </w:p>
          <w:p w14:paraId="4F5D23CC" w14:textId="438FA793" w:rsidR="006B6009" w:rsidRPr="006B6009" w:rsidRDefault="009B7070" w:rsidP="00C25F0D">
            <w:pPr>
              <w:pStyle w:val="Name"/>
              <w:numPr>
                <w:ilvl w:val="0"/>
                <w:numId w:val="4"/>
              </w:numPr>
              <w:spacing w:line="360" w:lineRule="auto"/>
              <w:jc w:val="both"/>
              <w:rPr>
                <w:rFonts w:ascii="Courier New" w:hAnsi="Courier New" w:cs="Courier New"/>
                <w:b w:val="0"/>
                <w:bCs/>
              </w:rPr>
            </w:pPr>
            <w:proofErr w:type="spellStart"/>
            <w:r w:rsidRPr="006B6009">
              <w:rPr>
                <w:b w:val="0"/>
                <w:bCs/>
              </w:rPr>
              <w:t>Pemasangan</w:t>
            </w:r>
            <w:proofErr w:type="spellEnd"/>
            <w:r w:rsidRPr="006B6009">
              <w:rPr>
                <w:b w:val="0"/>
                <w:bCs/>
              </w:rPr>
              <w:t xml:space="preserve"> </w:t>
            </w:r>
            <w:proofErr w:type="spellStart"/>
            <w:r w:rsidRPr="006B6009">
              <w:rPr>
                <w:b w:val="0"/>
                <w:bCs/>
              </w:rPr>
              <w:t>kebutuhan</w:t>
            </w:r>
            <w:proofErr w:type="spellEnd"/>
            <w:r w:rsidRPr="006B6009">
              <w:rPr>
                <w:b w:val="0"/>
                <w:bCs/>
              </w:rPr>
              <w:t xml:space="preserve"> </w:t>
            </w:r>
            <w:proofErr w:type="spellStart"/>
            <w:r w:rsidR="006B6009" w:rsidRPr="006B6009">
              <w:rPr>
                <w:b w:val="0"/>
                <w:bCs/>
              </w:rPr>
              <w:t>per</w:t>
            </w:r>
            <w:r w:rsidR="006B6009">
              <w:rPr>
                <w:b w:val="0"/>
                <w:bCs/>
              </w:rPr>
              <w:t>angkat</w:t>
            </w:r>
            <w:proofErr w:type="spellEnd"/>
            <w:r w:rsidR="006B6009">
              <w:rPr>
                <w:b w:val="0"/>
                <w:bCs/>
              </w:rPr>
              <w:t xml:space="preserve"> </w:t>
            </w:r>
            <w:proofErr w:type="spellStart"/>
            <w:r w:rsidR="006B6009">
              <w:rPr>
                <w:b w:val="0"/>
                <w:bCs/>
              </w:rPr>
              <w:t>lunak</w:t>
            </w:r>
            <w:proofErr w:type="spellEnd"/>
            <w:r w:rsidR="006B6009">
              <w:rPr>
                <w:b w:val="0"/>
                <w:bCs/>
              </w:rPr>
              <w:t xml:space="preserve"> </w:t>
            </w:r>
            <w:r w:rsidR="006B6009" w:rsidRPr="006B6009">
              <w:rPr>
                <w:b w:val="0"/>
                <w:bCs/>
              </w:rPr>
              <w:t xml:space="preserve">pada </w:t>
            </w:r>
            <w:proofErr w:type="spellStart"/>
            <w:r w:rsidR="006B6009" w:rsidRPr="006B6009">
              <w:rPr>
                <w:b w:val="0"/>
                <w:bCs/>
              </w:rPr>
              <w:t>komponen</w:t>
            </w:r>
            <w:proofErr w:type="spellEnd"/>
            <w:r w:rsidR="006B6009" w:rsidRPr="006B6009">
              <w:rPr>
                <w:b w:val="0"/>
                <w:bCs/>
              </w:rPr>
              <w:t xml:space="preserve"> </w:t>
            </w:r>
            <w:r w:rsidRPr="006B6009">
              <w:rPr>
                <w:b w:val="0"/>
                <w:bCs/>
              </w:rPr>
              <w:t xml:space="preserve">node </w:t>
            </w:r>
            <w:proofErr w:type="spellStart"/>
            <w:r w:rsidRPr="006B6009">
              <w:rPr>
                <w:b w:val="0"/>
                <w:bCs/>
              </w:rPr>
              <w:t>dimulai</w:t>
            </w:r>
            <w:proofErr w:type="spellEnd"/>
            <w:r w:rsidRPr="006B6009">
              <w:rPr>
                <w:b w:val="0"/>
                <w:bCs/>
              </w:rPr>
              <w:t xml:space="preserve"> </w:t>
            </w:r>
            <w:proofErr w:type="spellStart"/>
            <w:r w:rsidR="006B6009" w:rsidRPr="006B6009">
              <w:rPr>
                <w:b w:val="0"/>
                <w:bCs/>
              </w:rPr>
              <w:t>dengan</w:t>
            </w:r>
            <w:proofErr w:type="spellEnd"/>
            <w:r w:rsidR="006B6009" w:rsidRPr="006B6009">
              <w:rPr>
                <w:b w:val="0"/>
                <w:bCs/>
              </w:rPr>
              <w:t xml:space="preserve"> </w:t>
            </w:r>
            <w:proofErr w:type="spellStart"/>
            <w:r w:rsidR="006B6009" w:rsidRPr="006B6009">
              <w:rPr>
                <w:b w:val="0"/>
                <w:bCs/>
              </w:rPr>
              <w:t>menambahkan</w:t>
            </w:r>
            <w:proofErr w:type="spellEnd"/>
            <w:r w:rsidR="006B6009" w:rsidRPr="006B6009">
              <w:rPr>
                <w:b w:val="0"/>
                <w:bCs/>
              </w:rPr>
              <w:t xml:space="preserve"> </w:t>
            </w:r>
            <w:proofErr w:type="spellStart"/>
            <w:r w:rsidR="006B6009" w:rsidRPr="006B6009">
              <w:rPr>
                <w:b w:val="0"/>
                <w:bCs/>
              </w:rPr>
              <w:t>pustaka</w:t>
            </w:r>
            <w:proofErr w:type="spellEnd"/>
            <w:r w:rsidR="006B6009" w:rsidRPr="006B6009">
              <w:rPr>
                <w:b w:val="0"/>
                <w:bCs/>
              </w:rPr>
              <w:t xml:space="preserve"> python </w:t>
            </w:r>
            <w:proofErr w:type="spellStart"/>
            <w:r w:rsidR="006B6009" w:rsidRPr="006B6009">
              <w:rPr>
                <w:b w:val="0"/>
                <w:bCs/>
              </w:rPr>
              <w:t>karena</w:t>
            </w:r>
            <w:proofErr w:type="spellEnd"/>
            <w:r w:rsidR="006B6009" w:rsidRPr="006B6009">
              <w:rPr>
                <w:b w:val="0"/>
                <w:bCs/>
              </w:rPr>
              <w:t xml:space="preserve"> python </w:t>
            </w:r>
            <w:proofErr w:type="spellStart"/>
            <w:r w:rsidR="006B6009" w:rsidRPr="006B6009">
              <w:rPr>
                <w:b w:val="0"/>
                <w:bCs/>
              </w:rPr>
              <w:t>sudah</w:t>
            </w:r>
            <w:proofErr w:type="spellEnd"/>
            <w:r w:rsidR="006B6009" w:rsidRPr="006B6009">
              <w:rPr>
                <w:b w:val="0"/>
                <w:bCs/>
              </w:rPr>
              <w:t xml:space="preserve"> </w:t>
            </w:r>
            <w:proofErr w:type="spellStart"/>
            <w:r w:rsidR="006B6009" w:rsidRPr="006B6009">
              <w:rPr>
                <w:b w:val="0"/>
                <w:bCs/>
              </w:rPr>
              <w:t>termasuk</w:t>
            </w:r>
            <w:proofErr w:type="spellEnd"/>
            <w:r w:rsidR="006B6009" w:rsidRPr="006B6009">
              <w:rPr>
                <w:b w:val="0"/>
                <w:bCs/>
              </w:rPr>
              <w:t xml:space="preserve"> </w:t>
            </w:r>
            <w:proofErr w:type="spellStart"/>
            <w:r w:rsidR="006B6009" w:rsidRPr="006B6009">
              <w:rPr>
                <w:b w:val="0"/>
                <w:bCs/>
              </w:rPr>
              <w:t>dalam</w:t>
            </w:r>
            <w:proofErr w:type="spellEnd"/>
            <w:r w:rsidR="006B6009" w:rsidRPr="006B6009">
              <w:rPr>
                <w:b w:val="0"/>
                <w:bCs/>
              </w:rPr>
              <w:t xml:space="preserve"> </w:t>
            </w:r>
            <w:proofErr w:type="spellStart"/>
            <w:r w:rsidR="006B6009" w:rsidRPr="006B6009">
              <w:rPr>
                <w:b w:val="0"/>
                <w:bCs/>
              </w:rPr>
              <w:t>instalasi</w:t>
            </w:r>
            <w:proofErr w:type="spellEnd"/>
            <w:r w:rsidR="006B6009" w:rsidRPr="006B6009">
              <w:rPr>
                <w:b w:val="0"/>
                <w:bCs/>
              </w:rPr>
              <w:t xml:space="preserve"> Raspbian Buster.</w:t>
            </w:r>
            <w:r w:rsidR="006B6009">
              <w:rPr>
                <w:b w:val="0"/>
                <w:bCs/>
              </w:rPr>
              <w:t xml:space="preserve"> </w:t>
            </w:r>
            <w:r w:rsidR="006B6009" w:rsidRPr="006B6009">
              <w:rPr>
                <w:b w:val="0"/>
                <w:bCs/>
              </w:rPr>
              <w:t xml:space="preserve">Install </w:t>
            </w:r>
            <w:proofErr w:type="spellStart"/>
            <w:r w:rsidR="006B6009" w:rsidRPr="006B6009">
              <w:rPr>
                <w:b w:val="0"/>
                <w:bCs/>
              </w:rPr>
              <w:t>pustaka</w:t>
            </w:r>
            <w:proofErr w:type="spellEnd"/>
            <w:r w:rsidR="006B6009" w:rsidRPr="006B6009">
              <w:rPr>
                <w:b w:val="0"/>
                <w:bCs/>
              </w:rPr>
              <w:t xml:space="preserve"> python </w:t>
            </w:r>
            <w:proofErr w:type="spellStart"/>
            <w:r w:rsidR="006B6009" w:rsidRPr="006B6009">
              <w:rPr>
                <w:b w:val="0"/>
                <w:bCs/>
              </w:rPr>
              <w:t>dengan</w:t>
            </w:r>
            <w:proofErr w:type="spellEnd"/>
            <w:r w:rsidR="006B6009" w:rsidRPr="006B6009">
              <w:rPr>
                <w:b w:val="0"/>
                <w:bCs/>
              </w:rPr>
              <w:t xml:space="preserve"> </w:t>
            </w:r>
            <w:proofErr w:type="spellStart"/>
            <w:r w:rsidR="006B6009" w:rsidRPr="006B6009">
              <w:rPr>
                <w:b w:val="0"/>
                <w:bCs/>
              </w:rPr>
              <w:t>metode</w:t>
            </w:r>
            <w:proofErr w:type="spellEnd"/>
            <w:r w:rsidR="006B6009" w:rsidRPr="006B6009">
              <w:rPr>
                <w:b w:val="0"/>
                <w:bCs/>
              </w:rPr>
              <w:t xml:space="preserve"> </w:t>
            </w:r>
            <w:r w:rsidR="006B6009" w:rsidRPr="006B6009">
              <w:rPr>
                <w:rFonts w:ascii="Courier New" w:hAnsi="Courier New" w:cs="Courier New"/>
                <w:b w:val="0"/>
                <w:bCs/>
              </w:rPr>
              <w:t>“pip”</w:t>
            </w:r>
            <w:r w:rsidR="0078550F">
              <w:rPr>
                <w:rFonts w:ascii="Courier New" w:hAnsi="Courier New" w:cs="Courier New"/>
                <w:b w:val="0"/>
                <w:bCs/>
              </w:rPr>
              <w:t xml:space="preserve"> </w:t>
            </w:r>
            <w:r w:rsidR="0078550F">
              <w:rPr>
                <w:rFonts w:cstheme="minorHAnsi"/>
                <w:b w:val="0"/>
                <w:bCs/>
              </w:rPr>
              <w:t xml:space="preserve">pada terminal </w:t>
            </w:r>
            <w:proofErr w:type="spellStart"/>
            <w:r w:rsidR="0078550F">
              <w:rPr>
                <w:rFonts w:cstheme="minorHAnsi"/>
                <w:b w:val="0"/>
                <w:bCs/>
              </w:rPr>
              <w:t>linux</w:t>
            </w:r>
            <w:proofErr w:type="spellEnd"/>
            <w:r w:rsidR="006B6009" w:rsidRPr="006B6009">
              <w:rPr>
                <w:rFonts w:ascii="Courier New" w:hAnsi="Courier New" w:cs="Courier New"/>
                <w:b w:val="0"/>
                <w:bCs/>
              </w:rPr>
              <w:t>.</w:t>
            </w:r>
          </w:p>
          <w:p w14:paraId="3B72EFB7" w14:textId="653D1BB4" w:rsidR="006B6009" w:rsidRDefault="006B6009" w:rsidP="006B6009">
            <w:pPr>
              <w:pStyle w:val="Name"/>
              <w:spacing w:line="360" w:lineRule="auto"/>
              <w:jc w:val="both"/>
              <w:rPr>
                <w:rFonts w:ascii="Courier New" w:hAnsi="Courier New" w:cs="Courier New"/>
                <w:b w:val="0"/>
                <w:bCs/>
              </w:rPr>
            </w:pPr>
            <w:r>
              <w:rPr>
                <w:b w:val="0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866EA56" wp14:editId="6B195098">
                      <wp:simplePos x="0" y="0"/>
                      <wp:positionH relativeFrom="column">
                        <wp:posOffset>556260</wp:posOffset>
                      </wp:positionH>
                      <wp:positionV relativeFrom="paragraph">
                        <wp:posOffset>99060</wp:posOffset>
                      </wp:positionV>
                      <wp:extent cx="5105400" cy="822960"/>
                      <wp:effectExtent l="0" t="0" r="19050" b="15240"/>
                      <wp:wrapNone/>
                      <wp:docPr id="22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05400" cy="8229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9739A20" w14:textId="4228A1C9" w:rsidR="006B6009" w:rsidRDefault="006B6009">
                                  <w:pP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 xml:space="preserve"># </w:t>
                                  </w:r>
                                  <w:r w:rsidRPr="006B6009"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 xml:space="preserve">pip3 install </w:t>
                                  </w:r>
                                  <w:proofErr w:type="spellStart"/>
                                  <w:r w:rsidRPr="006B6009"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>opencv</w:t>
                                  </w:r>
                                  <w:proofErr w:type="spellEnd"/>
                                  <w:r w:rsidRPr="006B6009"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>-python</w:t>
                                  </w:r>
                                </w:p>
                                <w:p w14:paraId="2BD372DD" w14:textId="67211647" w:rsidR="006B6009" w:rsidRDefault="006B6009">
                                  <w:pP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 xml:space="preserve"># pip3 install </w:t>
                                  </w:r>
                                  <w:proofErr w:type="spellStart"/>
                                  <w: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>numpy</w:t>
                                  </w:r>
                                  <w:proofErr w:type="spellEnd"/>
                                </w:p>
                                <w:p w14:paraId="7B608059" w14:textId="294C02E5" w:rsidR="006B6009" w:rsidRDefault="006B6009">
                                  <w:pP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 xml:space="preserve"># pip3 install </w:t>
                                  </w:r>
                                  <w:proofErr w:type="spellStart"/>
                                  <w: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>imutils</w:t>
                                  </w:r>
                                  <w:proofErr w:type="spellEnd"/>
                                </w:p>
                                <w:p w14:paraId="6417DEBC" w14:textId="4535CFC7" w:rsidR="006B6009" w:rsidRPr="006B6009" w:rsidRDefault="006B6009">
                                  <w:pP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 xml:space="preserve"># pip3 install </w:t>
                                  </w:r>
                                  <w:proofErr w:type="spellStart"/>
                                  <w: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>imagezmq</w:t>
                                  </w:r>
                                  <w:proofErr w:type="spellEnd"/>
                                  <w:r w:rsidR="009B548F"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 xml:space="preserve"> </w:t>
                                  </w:r>
                                  <w:bookmarkStart w:id="0" w:name="_GoBack"/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66EA5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2" o:spid="_x0000_s1036" type="#_x0000_t202" style="position:absolute;left:0;text-align:left;margin-left:43.8pt;margin-top:7.8pt;width:402pt;height:64.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" fillcolor="white [3201]" strokeweight=".5pt">
                      <v:textbox>
                        <w:txbxContent>
                          <w:p w14:paraId="69739A20" w14:textId="4228A1C9" w:rsidR="006B6009" w:rsidRDefault="006B6009">
                            <w:pP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 xml:space="preserve"># </w:t>
                            </w:r>
                            <w:r w:rsidRPr="006B6009"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 xml:space="preserve">pip3 install </w:t>
                            </w:r>
                            <w:proofErr w:type="spellStart"/>
                            <w:r w:rsidRPr="006B6009"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>opencv</w:t>
                            </w:r>
                            <w:proofErr w:type="spellEnd"/>
                            <w:r w:rsidRPr="006B6009"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>-python</w:t>
                            </w:r>
                          </w:p>
                          <w:p w14:paraId="2BD372DD" w14:textId="67211647" w:rsidR="006B6009" w:rsidRDefault="006B6009">
                            <w:pP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 xml:space="preserve"># pip3 install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>numpy</w:t>
                            </w:r>
                            <w:proofErr w:type="spellEnd"/>
                          </w:p>
                          <w:p w14:paraId="7B608059" w14:textId="294C02E5" w:rsidR="006B6009" w:rsidRDefault="006B6009">
                            <w:pP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 xml:space="preserve"># pip3 install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>imutils</w:t>
                            </w:r>
                            <w:proofErr w:type="spellEnd"/>
                          </w:p>
                          <w:p w14:paraId="6417DEBC" w14:textId="4535CFC7" w:rsidR="006B6009" w:rsidRPr="006B6009" w:rsidRDefault="006B6009">
                            <w:pP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 xml:space="preserve"># pip3 install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>imagezmq</w:t>
                            </w:r>
                            <w:proofErr w:type="spellEnd"/>
                            <w:r w:rsidR="009B548F"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 xml:space="preserve"> </w:t>
                            </w:r>
                            <w:bookmarkStart w:id="1" w:name="_GoBack"/>
                            <w:bookmarkEnd w:id="1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8D572BB" w14:textId="3F9F5B3B" w:rsidR="006B6009" w:rsidRDefault="006B6009" w:rsidP="006B6009">
            <w:pPr>
              <w:pStyle w:val="Name"/>
              <w:spacing w:line="360" w:lineRule="auto"/>
              <w:jc w:val="both"/>
              <w:rPr>
                <w:rFonts w:ascii="Courier New" w:hAnsi="Courier New" w:cs="Courier New"/>
                <w:b w:val="0"/>
                <w:bCs/>
              </w:rPr>
            </w:pPr>
          </w:p>
          <w:p w14:paraId="5F7BC478" w14:textId="2A2D07DC" w:rsidR="006B6009" w:rsidRDefault="006B6009" w:rsidP="006B6009">
            <w:pPr>
              <w:pStyle w:val="Name"/>
              <w:spacing w:line="360" w:lineRule="auto"/>
              <w:jc w:val="both"/>
              <w:rPr>
                <w:rFonts w:ascii="Courier New" w:hAnsi="Courier New" w:cs="Courier New"/>
                <w:b w:val="0"/>
                <w:bCs/>
              </w:rPr>
            </w:pPr>
          </w:p>
          <w:p w14:paraId="1C935BB7" w14:textId="77777777" w:rsidR="006B6009" w:rsidRDefault="006B6009" w:rsidP="006B6009">
            <w:pPr>
              <w:pStyle w:val="Name"/>
              <w:spacing w:line="360" w:lineRule="auto"/>
              <w:jc w:val="both"/>
              <w:rPr>
                <w:rFonts w:ascii="Courier New" w:hAnsi="Courier New" w:cs="Courier New"/>
                <w:b w:val="0"/>
                <w:bCs/>
              </w:rPr>
            </w:pPr>
          </w:p>
          <w:p w14:paraId="4100B74F" w14:textId="77777777" w:rsidR="00990140" w:rsidRDefault="006B6009" w:rsidP="006B6009">
            <w:pPr>
              <w:pStyle w:val="Name"/>
              <w:numPr>
                <w:ilvl w:val="0"/>
                <w:numId w:val="4"/>
              </w:numPr>
              <w:spacing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Pemasangan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kebutuhan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perangkat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lunak</w:t>
            </w:r>
            <w:proofErr w:type="spellEnd"/>
            <w:r>
              <w:rPr>
                <w:b w:val="0"/>
                <w:bCs/>
              </w:rPr>
              <w:t xml:space="preserve"> pada </w:t>
            </w:r>
            <w:proofErr w:type="spellStart"/>
            <w:r>
              <w:rPr>
                <w:b w:val="0"/>
                <w:bCs/>
              </w:rPr>
              <w:t>komponen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pengendali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pusat</w:t>
            </w:r>
            <w:proofErr w:type="spellEnd"/>
            <w:r w:rsidR="00990140">
              <w:rPr>
                <w:b w:val="0"/>
                <w:bCs/>
              </w:rPr>
              <w:t xml:space="preserve"> </w:t>
            </w:r>
            <w:proofErr w:type="spellStart"/>
            <w:r w:rsidR="00990140">
              <w:rPr>
                <w:b w:val="0"/>
                <w:bCs/>
              </w:rPr>
              <w:t>dimulai</w:t>
            </w:r>
            <w:proofErr w:type="spellEnd"/>
            <w:r w:rsidR="00990140">
              <w:rPr>
                <w:b w:val="0"/>
                <w:bCs/>
              </w:rPr>
              <w:t xml:space="preserve"> </w:t>
            </w:r>
            <w:proofErr w:type="spellStart"/>
            <w:r w:rsidR="00990140">
              <w:rPr>
                <w:b w:val="0"/>
                <w:bCs/>
              </w:rPr>
              <w:t>dari</w:t>
            </w:r>
            <w:proofErr w:type="spellEnd"/>
            <w:r w:rsidR="00990140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menginstall</w:t>
            </w:r>
            <w:proofErr w:type="spellEnd"/>
            <w:r>
              <w:rPr>
                <w:b w:val="0"/>
                <w:bCs/>
              </w:rPr>
              <w:t xml:space="preserve"> python 3</w:t>
            </w:r>
            <w:r w:rsidR="00990140">
              <w:rPr>
                <w:b w:val="0"/>
                <w:bCs/>
              </w:rPr>
              <w:t xml:space="preserve">. </w:t>
            </w:r>
            <w:proofErr w:type="spellStart"/>
            <w:r w:rsidR="00990140">
              <w:rPr>
                <w:b w:val="0"/>
                <w:bCs/>
              </w:rPr>
              <w:t>Berikut</w:t>
            </w:r>
            <w:proofErr w:type="spellEnd"/>
            <w:r w:rsidR="00990140">
              <w:rPr>
                <w:b w:val="0"/>
                <w:bCs/>
              </w:rPr>
              <w:t xml:space="preserve"> </w:t>
            </w:r>
            <w:proofErr w:type="spellStart"/>
            <w:r w:rsidR="00990140">
              <w:rPr>
                <w:b w:val="0"/>
                <w:bCs/>
              </w:rPr>
              <w:t>langkah</w:t>
            </w:r>
            <w:proofErr w:type="spellEnd"/>
            <w:r w:rsidR="00990140">
              <w:rPr>
                <w:b w:val="0"/>
                <w:bCs/>
              </w:rPr>
              <w:t xml:space="preserve"> </w:t>
            </w:r>
            <w:proofErr w:type="spellStart"/>
            <w:r w:rsidR="00990140">
              <w:rPr>
                <w:b w:val="0"/>
                <w:bCs/>
              </w:rPr>
              <w:t>pemasangannya</w:t>
            </w:r>
            <w:proofErr w:type="spellEnd"/>
            <w:r w:rsidR="00990140">
              <w:rPr>
                <w:b w:val="0"/>
                <w:bCs/>
              </w:rPr>
              <w:t>.</w:t>
            </w:r>
          </w:p>
          <w:p w14:paraId="3978F9C3" w14:textId="565C493B" w:rsidR="006B6009" w:rsidRDefault="00990140" w:rsidP="00990140">
            <w:pPr>
              <w:pStyle w:val="Name"/>
              <w:numPr>
                <w:ilvl w:val="0"/>
                <w:numId w:val="6"/>
              </w:numPr>
              <w:spacing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unduh</w:t>
            </w:r>
            <w:proofErr w:type="spellEnd"/>
            <w:r w:rsidR="006B6009">
              <w:rPr>
                <w:b w:val="0"/>
                <w:bCs/>
              </w:rPr>
              <w:t xml:space="preserve"> python 3.7 + pada link </w:t>
            </w:r>
            <w:proofErr w:type="spellStart"/>
            <w:r w:rsidR="006B6009">
              <w:rPr>
                <w:b w:val="0"/>
                <w:bCs/>
              </w:rPr>
              <w:t>berikut</w:t>
            </w:r>
            <w:proofErr w:type="spellEnd"/>
            <w:r w:rsidR="006B6009">
              <w:rPr>
                <w:b w:val="0"/>
                <w:bCs/>
              </w:rPr>
              <w:t xml:space="preserve"> </w:t>
            </w:r>
            <w:proofErr w:type="spellStart"/>
            <w:r w:rsidR="006B6009">
              <w:rPr>
                <w:b w:val="0"/>
                <w:bCs/>
              </w:rPr>
              <w:t>ini</w:t>
            </w:r>
            <w:proofErr w:type="spellEnd"/>
            <w:r w:rsidR="006B6009">
              <w:rPr>
                <w:b w:val="0"/>
                <w:bCs/>
              </w:rPr>
              <w:t>:</w:t>
            </w:r>
          </w:p>
          <w:p w14:paraId="4049718E" w14:textId="52084E04" w:rsidR="006B6009" w:rsidRDefault="006B6009" w:rsidP="006B6009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533E50B0" wp14:editId="2DFE823D">
                  <wp:simplePos x="0" y="0"/>
                  <wp:positionH relativeFrom="column">
                    <wp:posOffset>527685</wp:posOffset>
                  </wp:positionH>
                  <wp:positionV relativeFrom="paragraph">
                    <wp:posOffset>328295</wp:posOffset>
                  </wp:positionV>
                  <wp:extent cx="5753100" cy="2244725"/>
                  <wp:effectExtent l="0" t="0" r="0" b="3175"/>
                  <wp:wrapTopAndBottom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224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hyperlink r:id="rId15" w:history="1">
              <w:r w:rsidRPr="00F55C69">
                <w:rPr>
                  <w:rStyle w:val="Hyperlink"/>
                  <w:b w:val="0"/>
                  <w:bCs/>
                </w:rPr>
                <w:t>https://www.python.org/downloads/</w:t>
              </w:r>
            </w:hyperlink>
          </w:p>
          <w:p w14:paraId="4FC1EC2A" w14:textId="23A5D296" w:rsidR="006B6009" w:rsidRDefault="006B6009" w:rsidP="006B6009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2B8C83E2" w14:textId="57419A14" w:rsidR="006B6009" w:rsidRPr="0078550F" w:rsidRDefault="0078550F" w:rsidP="00990140">
            <w:pPr>
              <w:pStyle w:val="Name"/>
              <w:numPr>
                <w:ilvl w:val="0"/>
                <w:numId w:val="6"/>
              </w:numPr>
              <w:spacing w:line="360" w:lineRule="auto"/>
              <w:jc w:val="both"/>
            </w:pPr>
            <w:proofErr w:type="spellStart"/>
            <w:r>
              <w:rPr>
                <w:b w:val="0"/>
                <w:bCs/>
              </w:rPr>
              <w:t>Jika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sebelumnya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sudah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terdapat</w:t>
            </w:r>
            <w:proofErr w:type="spellEnd"/>
            <w:r>
              <w:rPr>
                <w:b w:val="0"/>
                <w:bCs/>
              </w:rPr>
              <w:t xml:space="preserve"> python3, </w:t>
            </w:r>
            <w:proofErr w:type="spellStart"/>
            <w:r>
              <w:rPr>
                <w:b w:val="0"/>
                <w:bCs/>
              </w:rPr>
              <w:t>maka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tambahkan</w:t>
            </w:r>
            <w:proofErr w:type="spellEnd"/>
            <w:r>
              <w:rPr>
                <w:b w:val="0"/>
                <w:bCs/>
              </w:rPr>
              <w:t xml:space="preserve"> python3 </w:t>
            </w:r>
            <w:proofErr w:type="spellStart"/>
            <w:r>
              <w:rPr>
                <w:b w:val="0"/>
                <w:bCs/>
              </w:rPr>
              <w:t>kedalam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78550F">
              <w:rPr>
                <w:b w:val="0"/>
                <w:bCs/>
                <w:i/>
                <w:iCs/>
              </w:rPr>
              <w:t>variable environment</w:t>
            </w:r>
            <w:r>
              <w:rPr>
                <w:b w:val="0"/>
                <w:bCs/>
              </w:rPr>
              <w:t xml:space="preserve">. </w:t>
            </w:r>
            <w:proofErr w:type="spellStart"/>
            <w:r>
              <w:rPr>
                <w:b w:val="0"/>
                <w:bCs/>
              </w:rPr>
              <w:t>Pengaturan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="00990140" w:rsidRPr="00990140">
              <w:rPr>
                <w:b w:val="0"/>
                <w:bCs/>
                <w:i/>
                <w:iCs/>
              </w:rPr>
              <w:t>variable environment</w:t>
            </w:r>
            <w:r w:rsidR="00990140">
              <w:rPr>
                <w:b w:val="0"/>
                <w:bCs/>
              </w:rPr>
              <w:t xml:space="preserve"> pada windows 10 </w:t>
            </w:r>
            <w:proofErr w:type="spellStart"/>
            <w:r w:rsidR="00990140">
              <w:rPr>
                <w:b w:val="0"/>
                <w:bCs/>
              </w:rPr>
              <w:t>dengan</w:t>
            </w:r>
            <w:proofErr w:type="spellEnd"/>
            <w:r w:rsidR="00990140">
              <w:rPr>
                <w:b w:val="0"/>
                <w:bCs/>
              </w:rPr>
              <w:t xml:space="preserve"> </w:t>
            </w:r>
            <w:proofErr w:type="spellStart"/>
            <w:r w:rsidR="00990140">
              <w:rPr>
                <w:b w:val="0"/>
                <w:bCs/>
              </w:rPr>
              <w:t>membuka</w:t>
            </w:r>
            <w:proofErr w:type="spellEnd"/>
            <w:r w:rsidR="00990140">
              <w:rPr>
                <w:b w:val="0"/>
                <w:bCs/>
              </w:rPr>
              <w:t xml:space="preserve"> </w:t>
            </w:r>
            <w:r w:rsidR="00990140" w:rsidRPr="00990140">
              <w:t xml:space="preserve">Control </w:t>
            </w:r>
            <w:r w:rsidR="00990140">
              <w:t>P</w:t>
            </w:r>
            <w:r w:rsidR="00990140" w:rsidRPr="00990140">
              <w:t xml:space="preserve">anel =&gt; System and </w:t>
            </w:r>
            <w:r w:rsidR="00990140">
              <w:t>S</w:t>
            </w:r>
            <w:r w:rsidR="00990140" w:rsidRPr="00990140">
              <w:t xml:space="preserve">ecurity =&gt; </w:t>
            </w:r>
            <w:r w:rsidR="00990140">
              <w:t>S</w:t>
            </w:r>
            <w:r w:rsidR="00990140" w:rsidRPr="00990140">
              <w:t>ystem</w:t>
            </w:r>
            <w:r w:rsidR="00990140">
              <w:t xml:space="preserve">. </w:t>
            </w:r>
            <w:proofErr w:type="spellStart"/>
            <w:r w:rsidR="00990140">
              <w:rPr>
                <w:b w:val="0"/>
                <w:bCs/>
              </w:rPr>
              <w:t>Lalu</w:t>
            </w:r>
            <w:proofErr w:type="spellEnd"/>
            <w:r w:rsidR="00990140">
              <w:rPr>
                <w:b w:val="0"/>
                <w:bCs/>
              </w:rPr>
              <w:t xml:space="preserve"> </w:t>
            </w:r>
            <w:proofErr w:type="spellStart"/>
            <w:r w:rsidR="00990140">
              <w:rPr>
                <w:b w:val="0"/>
                <w:bCs/>
              </w:rPr>
              <w:t>cari</w:t>
            </w:r>
            <w:proofErr w:type="spellEnd"/>
            <w:r w:rsidR="00990140">
              <w:rPr>
                <w:b w:val="0"/>
                <w:bCs/>
              </w:rPr>
              <w:t xml:space="preserve"> Advance system settings dan </w:t>
            </w:r>
            <w:proofErr w:type="spellStart"/>
            <w:r w:rsidR="00990140">
              <w:rPr>
                <w:b w:val="0"/>
                <w:bCs/>
              </w:rPr>
              <w:t>pilih</w:t>
            </w:r>
            <w:proofErr w:type="spellEnd"/>
            <w:r w:rsidR="00990140">
              <w:rPr>
                <w:b w:val="0"/>
                <w:bCs/>
              </w:rPr>
              <w:t xml:space="preserve"> Environment variables. Pada System Variables </w:t>
            </w:r>
            <w:proofErr w:type="spellStart"/>
            <w:r w:rsidR="00990140">
              <w:rPr>
                <w:b w:val="0"/>
                <w:bCs/>
              </w:rPr>
              <w:t>pilih</w:t>
            </w:r>
            <w:proofErr w:type="spellEnd"/>
            <w:r w:rsidR="00990140">
              <w:rPr>
                <w:b w:val="0"/>
                <w:bCs/>
              </w:rPr>
              <w:t xml:space="preserve"> variable Path dan </w:t>
            </w:r>
            <w:proofErr w:type="spellStart"/>
            <w:r w:rsidR="00990140">
              <w:rPr>
                <w:b w:val="0"/>
                <w:bCs/>
              </w:rPr>
              <w:t>klik</w:t>
            </w:r>
            <w:proofErr w:type="spellEnd"/>
            <w:r w:rsidR="00990140">
              <w:rPr>
                <w:b w:val="0"/>
                <w:bCs/>
              </w:rPr>
              <w:t xml:space="preserve"> Edit</w:t>
            </w:r>
            <w:r>
              <w:rPr>
                <w:b w:val="0"/>
                <w:bCs/>
              </w:rPr>
              <w:t xml:space="preserve">. </w:t>
            </w:r>
            <w:proofErr w:type="spellStart"/>
            <w:r>
              <w:rPr>
                <w:b w:val="0"/>
                <w:bCs/>
              </w:rPr>
              <w:t>Pilih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tambahkan</w:t>
            </w:r>
            <w:proofErr w:type="spellEnd"/>
            <w:r>
              <w:rPr>
                <w:b w:val="0"/>
                <w:bCs/>
              </w:rPr>
              <w:t xml:space="preserve">/browse, </w:t>
            </w:r>
            <w:proofErr w:type="spellStart"/>
            <w:r>
              <w:rPr>
                <w:b w:val="0"/>
                <w:bCs/>
              </w:rPr>
              <w:t>lalu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pilih</w:t>
            </w:r>
            <w:proofErr w:type="spellEnd"/>
            <w:r>
              <w:rPr>
                <w:b w:val="0"/>
                <w:bCs/>
              </w:rPr>
              <w:t xml:space="preserve"> folder </w:t>
            </w:r>
            <w:proofErr w:type="spellStart"/>
            <w:r>
              <w:rPr>
                <w:b w:val="0"/>
                <w:bCs/>
              </w:rPr>
              <w:t>instalasi</w:t>
            </w:r>
            <w:proofErr w:type="spellEnd"/>
            <w:r>
              <w:rPr>
                <w:b w:val="0"/>
                <w:bCs/>
              </w:rPr>
              <w:t xml:space="preserve"> python3. </w:t>
            </w:r>
            <w:r w:rsidR="00990140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Namun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jika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belum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terdapat</w:t>
            </w:r>
            <w:proofErr w:type="spellEnd"/>
            <w:r>
              <w:rPr>
                <w:b w:val="0"/>
                <w:bCs/>
              </w:rPr>
              <w:t xml:space="preserve"> python3 </w:t>
            </w:r>
            <w:proofErr w:type="spellStart"/>
            <w:r>
              <w:rPr>
                <w:b w:val="0"/>
                <w:bCs/>
              </w:rPr>
              <w:t>sebelumnya</w:t>
            </w:r>
            <w:proofErr w:type="spellEnd"/>
            <w:r>
              <w:rPr>
                <w:b w:val="0"/>
                <w:bCs/>
              </w:rPr>
              <w:t xml:space="preserve"> dan </w:t>
            </w:r>
            <w:proofErr w:type="spellStart"/>
            <w:r>
              <w:rPr>
                <w:b w:val="0"/>
                <w:bCs/>
              </w:rPr>
              <w:t>telah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mendownload</w:t>
            </w:r>
            <w:proofErr w:type="spellEnd"/>
            <w:r>
              <w:rPr>
                <w:b w:val="0"/>
                <w:bCs/>
              </w:rPr>
              <w:t xml:space="preserve"> python3 </w:t>
            </w:r>
            <w:proofErr w:type="spellStart"/>
            <w:r>
              <w:rPr>
                <w:b w:val="0"/>
                <w:bCs/>
              </w:rPr>
              <w:t>maka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saat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melakukan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instalasi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akan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terdapat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pilihan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untuk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langsung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memasukkan</w:t>
            </w:r>
            <w:proofErr w:type="spellEnd"/>
            <w:r>
              <w:rPr>
                <w:b w:val="0"/>
                <w:bCs/>
              </w:rPr>
              <w:t xml:space="preserve"> python3 </w:t>
            </w:r>
            <w:proofErr w:type="spellStart"/>
            <w:r>
              <w:rPr>
                <w:b w:val="0"/>
                <w:bCs/>
              </w:rPr>
              <w:t>kedalam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78550F">
              <w:rPr>
                <w:b w:val="0"/>
                <w:bCs/>
                <w:i/>
                <w:iCs/>
              </w:rPr>
              <w:t>variable environment</w:t>
            </w:r>
            <w:r>
              <w:rPr>
                <w:b w:val="0"/>
                <w:bCs/>
              </w:rPr>
              <w:t xml:space="preserve"> windows. Checklist “Add Python 3.x to Path”</w:t>
            </w:r>
          </w:p>
          <w:p w14:paraId="0AC0C843" w14:textId="18F50173" w:rsidR="0078550F" w:rsidRPr="0078550F" w:rsidRDefault="00491E60" w:rsidP="0078550F">
            <w:pPr>
              <w:pStyle w:val="Name"/>
              <w:spacing w:line="360" w:lineRule="auto"/>
              <w:ind w:left="1179"/>
              <w:jc w:val="both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1AE924F7" wp14:editId="17D7317C">
                      <wp:simplePos x="0" y="0"/>
                      <wp:positionH relativeFrom="column">
                        <wp:posOffset>1304192</wp:posOffset>
                      </wp:positionH>
                      <wp:positionV relativeFrom="paragraph">
                        <wp:posOffset>293</wp:posOffset>
                      </wp:positionV>
                      <wp:extent cx="4091940" cy="2541270"/>
                      <wp:effectExtent l="0" t="0" r="3810" b="0"/>
                      <wp:wrapTopAndBottom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91940" cy="2541270"/>
                                <a:chOff x="0" y="0"/>
                                <a:chExt cx="4091940" cy="25412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" name="Picture 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1940" cy="25412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" name="Rectangle 25"/>
                              <wps:cNvSpPr/>
                              <wps:spPr>
                                <a:xfrm>
                                  <a:off x="1085850" y="2264019"/>
                                  <a:ext cx="17526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D73256" id="Group 26" o:spid="_x0000_s1026" style="position:absolute;margin-left:102.7pt;margin-top:0;width:322.2pt;height:200.1pt;z-index:251674624" coordsize="40919,25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">
                      <v:shape id="Picture 24" o:spid="_x0000_s1027" type="#_x0000_t75" style="position:absolute;width:40919;height:25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">
                        <v:imagedata r:id="rId17" o:title=""/>
                      </v:shape>
                      <v:rect id="Rectangle 25" o:spid="_x0000_s1028" style="position:absolute;left:10858;top:22640;width:1753;height:1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" filled="f" strokecolor="red" strokeweight="3pt">
                        <v:stroke joinstyle="round"/>
                      </v:rect>
                      <w10:wrap type="topAndBottom"/>
                    </v:group>
                  </w:pict>
                </mc:Fallback>
              </mc:AlternateContent>
            </w:r>
          </w:p>
          <w:p w14:paraId="39C1DED7" w14:textId="2EA8B358" w:rsidR="0078550F" w:rsidRPr="0078550F" w:rsidRDefault="0078550F" w:rsidP="0078550F">
            <w:pPr>
              <w:pStyle w:val="Name"/>
              <w:numPr>
                <w:ilvl w:val="0"/>
                <w:numId w:val="6"/>
              </w:numPr>
              <w:spacing w:line="360" w:lineRule="auto"/>
              <w:jc w:val="both"/>
            </w:pPr>
            <w:r>
              <w:rPr>
                <w:b w:val="0"/>
                <w:bCs/>
              </w:rPr>
              <w:t xml:space="preserve">Setelah python3 </w:t>
            </w:r>
            <w:proofErr w:type="spellStart"/>
            <w:r>
              <w:rPr>
                <w:b w:val="0"/>
                <w:bCs/>
              </w:rPr>
              <w:t>berhasil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dimasukkan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ke</w:t>
            </w:r>
            <w:proofErr w:type="spellEnd"/>
            <w:r>
              <w:rPr>
                <w:b w:val="0"/>
                <w:bCs/>
              </w:rPr>
              <w:t xml:space="preserve"> Path, </w:t>
            </w:r>
            <w:proofErr w:type="spellStart"/>
            <w:r>
              <w:rPr>
                <w:b w:val="0"/>
                <w:bCs/>
              </w:rPr>
              <w:t>maka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buka</w:t>
            </w:r>
            <w:proofErr w:type="spellEnd"/>
            <w:r>
              <w:rPr>
                <w:b w:val="0"/>
                <w:bCs/>
              </w:rPr>
              <w:t xml:space="preserve"> command </w:t>
            </w:r>
            <w:proofErr w:type="spellStart"/>
            <w:r>
              <w:rPr>
                <w:b w:val="0"/>
                <w:bCs/>
              </w:rPr>
              <w:t>promt</w:t>
            </w:r>
            <w:proofErr w:type="spellEnd"/>
            <w:r>
              <w:rPr>
                <w:b w:val="0"/>
                <w:bCs/>
              </w:rPr>
              <w:t xml:space="preserve"> / windows </w:t>
            </w:r>
            <w:proofErr w:type="spellStart"/>
            <w:r>
              <w:rPr>
                <w:b w:val="0"/>
                <w:bCs/>
              </w:rPr>
              <w:t>powershell</w:t>
            </w:r>
            <w:proofErr w:type="spellEnd"/>
            <w:r>
              <w:rPr>
                <w:b w:val="0"/>
                <w:bCs/>
              </w:rPr>
              <w:t xml:space="preserve">. </w:t>
            </w:r>
            <w:proofErr w:type="spellStart"/>
            <w:r>
              <w:rPr>
                <w:b w:val="0"/>
                <w:bCs/>
              </w:rPr>
              <w:t>Lalu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tambahkan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beberapa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pustaka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luar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ke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dalam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pustaka</w:t>
            </w:r>
            <w:proofErr w:type="spellEnd"/>
            <w:r>
              <w:rPr>
                <w:b w:val="0"/>
                <w:bCs/>
              </w:rPr>
              <w:t xml:space="preserve"> python </w:t>
            </w:r>
            <w:proofErr w:type="spellStart"/>
            <w:r>
              <w:rPr>
                <w:b w:val="0"/>
                <w:bCs/>
              </w:rPr>
              <w:t>dengan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mengetikkan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kode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berikut</w:t>
            </w:r>
            <w:proofErr w:type="spellEnd"/>
            <w:r>
              <w:rPr>
                <w:b w:val="0"/>
                <w:bCs/>
              </w:rPr>
              <w:t>,</w:t>
            </w:r>
          </w:p>
          <w:p w14:paraId="2D9715E7" w14:textId="2AC52331" w:rsidR="0078550F" w:rsidRDefault="00BE5FD7" w:rsidP="0078550F">
            <w:pPr>
              <w:pStyle w:val="ListParagraph"/>
            </w:pPr>
            <w:r>
              <w:rPr>
                <w:b w:val="0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92A158C" wp14:editId="359214ED">
                      <wp:simplePos x="0" y="0"/>
                      <wp:positionH relativeFrom="column">
                        <wp:posOffset>774276</wp:posOffset>
                      </wp:positionH>
                      <wp:positionV relativeFrom="paragraph">
                        <wp:posOffset>23495</wp:posOffset>
                      </wp:positionV>
                      <wp:extent cx="5105400" cy="1066800"/>
                      <wp:effectExtent l="0" t="0" r="19050" b="190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05400" cy="1066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ECFE765" w14:textId="77777777" w:rsidR="0078550F" w:rsidRDefault="0078550F" w:rsidP="0078550F">
                                  <w:pP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 xml:space="preserve"># </w:t>
                                  </w:r>
                                  <w:r w:rsidRPr="006B6009"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 xml:space="preserve">pip3 install </w:t>
                                  </w:r>
                                  <w:proofErr w:type="spellStart"/>
                                  <w:r w:rsidRPr="006B6009"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>opencv</w:t>
                                  </w:r>
                                  <w:proofErr w:type="spellEnd"/>
                                  <w:r w:rsidRPr="006B6009"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>-python</w:t>
                                  </w:r>
                                </w:p>
                                <w:p w14:paraId="38ECFA30" w14:textId="77777777" w:rsidR="0078550F" w:rsidRDefault="0078550F" w:rsidP="0078550F">
                                  <w:pP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 xml:space="preserve"># pip3 install </w:t>
                                  </w:r>
                                  <w:proofErr w:type="spellStart"/>
                                  <w: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>numpy</w:t>
                                  </w:r>
                                  <w:proofErr w:type="spellEnd"/>
                                </w:p>
                                <w:p w14:paraId="7646DDDF" w14:textId="77777777" w:rsidR="0078550F" w:rsidRDefault="0078550F" w:rsidP="0078550F">
                                  <w:pP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 xml:space="preserve"># pip3 install </w:t>
                                  </w:r>
                                  <w:proofErr w:type="spellStart"/>
                                  <w: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>imutils</w:t>
                                  </w:r>
                                  <w:proofErr w:type="spellEnd"/>
                                </w:p>
                                <w:p w14:paraId="17BABD6F" w14:textId="0BBFE05A" w:rsidR="0078550F" w:rsidRDefault="0078550F" w:rsidP="0078550F">
                                  <w:pP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 xml:space="preserve"># pip3 install </w:t>
                                  </w:r>
                                  <w:proofErr w:type="spellStart"/>
                                  <w: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>imagezmq</w:t>
                                  </w:r>
                                  <w:proofErr w:type="spellEnd"/>
                                </w:p>
                                <w:p w14:paraId="5B0EA6DF" w14:textId="67AF5561" w:rsidR="0078550F" w:rsidRPr="006B6009" w:rsidRDefault="0078550F" w:rsidP="0078550F">
                                  <w:pP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urier New" w:hAnsi="Courier New" w:cs="Courier New"/>
                                      <w:b w:val="0"/>
                                      <w:bCs/>
                                      <w:sz w:val="22"/>
                                      <w:szCs w:val="18"/>
                                    </w:rPr>
                                    <w:t># pip3 install Gooey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2A158C" id="Text Box 27" o:spid="_x0000_s1037" type="#_x0000_t202" style="position:absolute;left:0;text-align:left;margin-left:60.95pt;margin-top:1.85pt;width:402pt;height:8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" fillcolor="white [3201]" strokeweight=".5pt">
                      <v:textbox>
                        <w:txbxContent>
                          <w:p w14:paraId="6ECFE765" w14:textId="77777777" w:rsidR="0078550F" w:rsidRDefault="0078550F" w:rsidP="0078550F">
                            <w:pP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 xml:space="preserve"># </w:t>
                            </w:r>
                            <w:r w:rsidRPr="006B6009"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 xml:space="preserve">pip3 install </w:t>
                            </w:r>
                            <w:proofErr w:type="spellStart"/>
                            <w:r w:rsidRPr="006B6009"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>opencv</w:t>
                            </w:r>
                            <w:proofErr w:type="spellEnd"/>
                            <w:r w:rsidRPr="006B6009"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>-python</w:t>
                            </w:r>
                          </w:p>
                          <w:p w14:paraId="38ECFA30" w14:textId="77777777" w:rsidR="0078550F" w:rsidRDefault="0078550F" w:rsidP="0078550F">
                            <w:pP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 xml:space="preserve"># pip3 install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>numpy</w:t>
                            </w:r>
                            <w:proofErr w:type="spellEnd"/>
                          </w:p>
                          <w:p w14:paraId="7646DDDF" w14:textId="77777777" w:rsidR="0078550F" w:rsidRDefault="0078550F" w:rsidP="0078550F">
                            <w:pP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 xml:space="preserve"># pip3 install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>imutils</w:t>
                            </w:r>
                            <w:proofErr w:type="spellEnd"/>
                          </w:p>
                          <w:p w14:paraId="17BABD6F" w14:textId="0BBFE05A" w:rsidR="0078550F" w:rsidRDefault="0078550F" w:rsidP="0078550F">
                            <w:pP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 xml:space="preserve"># pip3 install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>imagezmq</w:t>
                            </w:r>
                            <w:proofErr w:type="spellEnd"/>
                          </w:p>
                          <w:p w14:paraId="5B0EA6DF" w14:textId="67AF5561" w:rsidR="0078550F" w:rsidRPr="006B6009" w:rsidRDefault="0078550F" w:rsidP="0078550F">
                            <w:pP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 w:val="0"/>
                                <w:bCs/>
                                <w:sz w:val="22"/>
                                <w:szCs w:val="18"/>
                              </w:rPr>
                              <w:t># pip3 install Gooey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0A679B0" w14:textId="0436387A" w:rsidR="0078550F" w:rsidRDefault="0078550F" w:rsidP="0078550F">
            <w:pPr>
              <w:pStyle w:val="Name"/>
              <w:spacing w:line="360" w:lineRule="auto"/>
              <w:ind w:left="1179"/>
              <w:jc w:val="both"/>
            </w:pPr>
          </w:p>
          <w:p w14:paraId="0538DE6C" w14:textId="7840920B" w:rsidR="0078550F" w:rsidRPr="00990140" w:rsidRDefault="0078550F" w:rsidP="0078550F">
            <w:pPr>
              <w:pStyle w:val="Name"/>
              <w:spacing w:line="360" w:lineRule="auto"/>
              <w:ind w:left="1179"/>
              <w:jc w:val="both"/>
            </w:pPr>
          </w:p>
          <w:p w14:paraId="5F0AB051" w14:textId="1AB19C48" w:rsidR="006B6009" w:rsidRPr="006B6009" w:rsidRDefault="006B6009" w:rsidP="006B6009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0327098F" w14:textId="41D0A4FD" w:rsidR="00491E60" w:rsidRDefault="00BE5FD7" w:rsidP="00491E60">
            <w:pPr>
              <w:pStyle w:val="Name"/>
              <w:numPr>
                <w:ilvl w:val="0"/>
                <w:numId w:val="6"/>
              </w:numPr>
              <w:spacing w:line="360" w:lineRule="auto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Download model </w:t>
            </w:r>
            <w:proofErr w:type="spellStart"/>
            <w:r>
              <w:rPr>
                <w:b w:val="0"/>
                <w:bCs/>
              </w:rPr>
              <w:t>MobileNet_SSD</w:t>
            </w:r>
            <w:proofErr w:type="spellEnd"/>
            <w:r>
              <w:rPr>
                <w:b w:val="0"/>
                <w:bCs/>
              </w:rPr>
              <w:t xml:space="preserve"> pada link </w:t>
            </w:r>
            <w:proofErr w:type="spellStart"/>
            <w:r>
              <w:rPr>
                <w:b w:val="0"/>
                <w:bCs/>
              </w:rPr>
              <w:t>beriku</w:t>
            </w:r>
            <w:r w:rsidR="00491E60">
              <w:rPr>
                <w:b w:val="0"/>
                <w:bCs/>
              </w:rPr>
              <w:t>t</w:t>
            </w:r>
            <w:proofErr w:type="spellEnd"/>
            <w:r w:rsidR="00491E60">
              <w:rPr>
                <w:b w:val="0"/>
                <w:bCs/>
              </w:rPr>
              <w:t>.</w:t>
            </w:r>
          </w:p>
          <w:p w14:paraId="7C565127" w14:textId="1D2A673F" w:rsidR="00491E60" w:rsidRDefault="00491E60" w:rsidP="00491E60">
            <w:pPr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        </w:t>
            </w:r>
            <w:hyperlink r:id="rId18" w:history="1">
              <w:r w:rsidRPr="00F55C69">
                <w:rPr>
                  <w:rStyle w:val="Hyperlink"/>
                  <w:sz w:val="22"/>
                  <w:szCs w:val="18"/>
                </w:rPr>
                <w:t>https://drive.google.com/drive/folders/1KypyNudCNREhDJxkkbTsgS1L0cSTDve8?usp=sharing</w:t>
              </w:r>
            </w:hyperlink>
          </w:p>
          <w:p w14:paraId="363F8012" w14:textId="77777777" w:rsidR="00491E60" w:rsidRDefault="00491E60" w:rsidP="00491E60">
            <w:pPr>
              <w:jc w:val="center"/>
              <w:rPr>
                <w:sz w:val="22"/>
                <w:szCs w:val="18"/>
              </w:rPr>
            </w:pPr>
          </w:p>
          <w:p w14:paraId="7EC79966" w14:textId="35FC0CE5" w:rsidR="00491E60" w:rsidRPr="00491E60" w:rsidRDefault="00491E60" w:rsidP="00491E60">
            <w:pPr>
              <w:jc w:val="center"/>
              <w:rPr>
                <w:b w:val="0"/>
                <w:bCs/>
              </w:rPr>
            </w:pPr>
          </w:p>
          <w:p w14:paraId="16B0F16C" w14:textId="77777777" w:rsidR="00491E60" w:rsidRPr="00491E60" w:rsidRDefault="00491E60" w:rsidP="00491E60"/>
          <w:p w14:paraId="13D8AB44" w14:textId="77777777" w:rsidR="00491E60" w:rsidRPr="00491E60" w:rsidRDefault="00491E60" w:rsidP="00491E60">
            <w:pPr>
              <w:jc w:val="center"/>
              <w:rPr>
                <w:sz w:val="18"/>
                <w:szCs w:val="14"/>
              </w:rPr>
            </w:pPr>
          </w:p>
          <w:p w14:paraId="1E1A1479" w14:textId="38A3954F" w:rsidR="00E40B25" w:rsidRPr="00177F3F" w:rsidRDefault="00E40B25" w:rsidP="00E40B25">
            <w:pPr>
              <w:pStyle w:val="Name"/>
              <w:spacing w:line="360" w:lineRule="auto"/>
              <w:ind w:left="459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 </w:t>
            </w:r>
          </w:p>
        </w:tc>
      </w:tr>
      <w:tr w:rsidR="006B6009" w14:paraId="3DCA4D0B" w14:textId="77777777" w:rsidTr="00FB1F4A">
        <w:trPr>
          <w:trHeight w:val="5931"/>
        </w:trPr>
        <w:tc>
          <w:tcPr>
            <w:tcW w:w="9999" w:type="dxa"/>
          </w:tcPr>
          <w:p w14:paraId="421B6C29" w14:textId="2E54A533" w:rsidR="00491E60" w:rsidRDefault="00290599" w:rsidP="00491E60">
            <w:pPr>
              <w:pStyle w:val="Name"/>
              <w:numPr>
                <w:ilvl w:val="0"/>
                <w:numId w:val="1"/>
              </w:numPr>
              <w:spacing w:line="360" w:lineRule="auto"/>
              <w:ind w:left="459" w:hanging="425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lastRenderedPageBreak/>
              <w:t>Metode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pengendalian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lampu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lalu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lintas</w:t>
            </w:r>
            <w:proofErr w:type="spellEnd"/>
          </w:p>
          <w:p w14:paraId="6F27036F" w14:textId="60381B5C" w:rsidR="00290599" w:rsidRDefault="00290599" w:rsidP="00290599">
            <w:pPr>
              <w:pStyle w:val="Name"/>
              <w:spacing w:line="360" w:lineRule="auto"/>
              <w:ind w:left="459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Berikut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adalah</w:t>
            </w:r>
            <w:proofErr w:type="spellEnd"/>
            <w:r>
              <w:rPr>
                <w:b w:val="0"/>
                <w:bCs/>
              </w:rPr>
              <w:t xml:space="preserve"> inti </w:t>
            </w:r>
            <w:proofErr w:type="spellStart"/>
            <w:r>
              <w:rPr>
                <w:b w:val="0"/>
                <w:bCs/>
              </w:rPr>
              <w:t>dari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sistem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manajemen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lampu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lalu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lintas</w:t>
            </w:r>
            <w:proofErr w:type="spellEnd"/>
            <w:r>
              <w:rPr>
                <w:b w:val="0"/>
                <w:bCs/>
              </w:rPr>
              <w:t xml:space="preserve">. </w:t>
            </w:r>
            <w:proofErr w:type="spellStart"/>
            <w:r>
              <w:rPr>
                <w:b w:val="0"/>
                <w:bCs/>
              </w:rPr>
              <w:t>Terdapat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dua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komponen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kerja</w:t>
            </w:r>
            <w:proofErr w:type="spellEnd"/>
            <w:r>
              <w:rPr>
                <w:b w:val="0"/>
                <w:bCs/>
              </w:rPr>
              <w:t xml:space="preserve"> pada </w:t>
            </w:r>
            <w:proofErr w:type="spellStart"/>
            <w:r>
              <w:rPr>
                <w:b w:val="0"/>
                <w:bCs/>
              </w:rPr>
              <w:t>sistem</w:t>
            </w:r>
            <w:proofErr w:type="spellEnd"/>
            <w:r>
              <w:rPr>
                <w:b w:val="0"/>
                <w:bCs/>
              </w:rPr>
              <w:t xml:space="preserve">, yang </w:t>
            </w:r>
            <w:proofErr w:type="spellStart"/>
            <w:r>
              <w:rPr>
                <w:b w:val="0"/>
                <w:bCs/>
              </w:rPr>
              <w:t>pertama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adalah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adalah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mekanisme</w:t>
            </w:r>
            <w:proofErr w:type="spellEnd"/>
            <w:r>
              <w:rPr>
                <w:b w:val="0"/>
                <w:bCs/>
              </w:rPr>
              <w:t xml:space="preserve"> client pada node dan </w:t>
            </w:r>
            <w:proofErr w:type="spellStart"/>
            <w:r>
              <w:rPr>
                <w:b w:val="0"/>
                <w:bCs/>
              </w:rPr>
              <w:t>mekanisme</w:t>
            </w:r>
            <w:proofErr w:type="spellEnd"/>
            <w:r>
              <w:rPr>
                <w:b w:val="0"/>
                <w:bCs/>
              </w:rPr>
              <w:t xml:space="preserve"> proses data pada </w:t>
            </w:r>
            <w:proofErr w:type="spellStart"/>
            <w:r>
              <w:rPr>
                <w:b w:val="0"/>
                <w:bCs/>
              </w:rPr>
              <w:t>pengendali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pusat</w:t>
            </w:r>
            <w:proofErr w:type="spellEnd"/>
            <w:r>
              <w:rPr>
                <w:b w:val="0"/>
                <w:bCs/>
              </w:rPr>
              <w:t xml:space="preserve">. </w:t>
            </w:r>
          </w:p>
          <w:p w14:paraId="429A37C9" w14:textId="534F8842" w:rsidR="00290599" w:rsidRDefault="00290599" w:rsidP="00290599">
            <w:pPr>
              <w:pStyle w:val="Name"/>
              <w:numPr>
                <w:ilvl w:val="0"/>
                <w:numId w:val="7"/>
              </w:numPr>
              <w:spacing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Pengiriman</w:t>
            </w:r>
            <w:proofErr w:type="spellEnd"/>
            <w:r>
              <w:rPr>
                <w:b w:val="0"/>
                <w:bCs/>
              </w:rPr>
              <w:t xml:space="preserve"> data pada server</w:t>
            </w:r>
          </w:p>
          <w:p w14:paraId="588AE211" w14:textId="5CC94DAF" w:rsidR="00290599" w:rsidRDefault="00290599" w:rsidP="00290599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Tugas</w:t>
            </w:r>
            <w:proofErr w:type="spellEnd"/>
            <w:r>
              <w:rPr>
                <w:b w:val="0"/>
                <w:bCs/>
              </w:rPr>
              <w:t xml:space="preserve"> node </w:t>
            </w:r>
            <w:proofErr w:type="spellStart"/>
            <w:r>
              <w:rPr>
                <w:b w:val="0"/>
                <w:bCs/>
              </w:rPr>
              <w:t>hanyalah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mengirim</w:t>
            </w:r>
            <w:proofErr w:type="spellEnd"/>
            <w:r>
              <w:rPr>
                <w:b w:val="0"/>
                <w:bCs/>
              </w:rPr>
              <w:t xml:space="preserve"> data video steaming </w:t>
            </w:r>
            <w:proofErr w:type="spellStart"/>
            <w:r>
              <w:rPr>
                <w:b w:val="0"/>
                <w:bCs/>
              </w:rPr>
              <w:t>atau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mengirim</w:t>
            </w:r>
            <w:proofErr w:type="spellEnd"/>
            <w:r>
              <w:rPr>
                <w:b w:val="0"/>
                <w:bCs/>
              </w:rPr>
              <w:t xml:space="preserve"> frame </w:t>
            </w:r>
            <w:proofErr w:type="spellStart"/>
            <w:r>
              <w:rPr>
                <w:b w:val="0"/>
                <w:bCs/>
              </w:rPr>
              <w:t>citra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dari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penangkapan</w:t>
            </w:r>
            <w:proofErr w:type="spellEnd"/>
            <w:r>
              <w:rPr>
                <w:b w:val="0"/>
                <w:bCs/>
              </w:rPr>
              <w:t xml:space="preserve"> sensor </w:t>
            </w:r>
            <w:proofErr w:type="spellStart"/>
            <w:r>
              <w:rPr>
                <w:b w:val="0"/>
                <w:bCs/>
              </w:rPr>
              <w:t>kamera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ke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pengendali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pusat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dengan</w:t>
            </w:r>
            <w:proofErr w:type="spellEnd"/>
            <w:r>
              <w:rPr>
                <w:b w:val="0"/>
                <w:bCs/>
              </w:rPr>
              <w:t xml:space="preserve"> protocol </w:t>
            </w:r>
            <w:proofErr w:type="spellStart"/>
            <w:r>
              <w:rPr>
                <w:b w:val="0"/>
                <w:bCs/>
              </w:rPr>
              <w:t>tcp</w:t>
            </w:r>
            <w:proofErr w:type="spellEnd"/>
            <w:r>
              <w:rPr>
                <w:b w:val="0"/>
                <w:bCs/>
              </w:rPr>
              <w:t>/</w:t>
            </w:r>
            <w:proofErr w:type="spellStart"/>
            <w:r>
              <w:rPr>
                <w:b w:val="0"/>
                <w:bCs/>
              </w:rPr>
              <w:t>ip</w:t>
            </w:r>
            <w:proofErr w:type="spellEnd"/>
            <w:r>
              <w:rPr>
                <w:b w:val="0"/>
                <w:bCs/>
              </w:rPr>
              <w:t>.</w:t>
            </w:r>
            <w:r w:rsidR="00812122">
              <w:rPr>
                <w:b w:val="0"/>
                <w:bCs/>
              </w:rPr>
              <w:t xml:space="preserve"> Data yang </w:t>
            </w:r>
            <w:proofErr w:type="spellStart"/>
            <w:r w:rsidR="00812122">
              <w:rPr>
                <w:b w:val="0"/>
                <w:bCs/>
              </w:rPr>
              <w:t>dikirim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meliputi</w:t>
            </w:r>
            <w:proofErr w:type="spellEnd"/>
            <w:r w:rsidR="00812122">
              <w:rPr>
                <w:b w:val="0"/>
                <w:bCs/>
              </w:rPr>
              <w:t xml:space="preserve"> data </w:t>
            </w:r>
            <w:proofErr w:type="spellStart"/>
            <w:r w:rsidR="00812122">
              <w:rPr>
                <w:b w:val="0"/>
                <w:bCs/>
              </w:rPr>
              <w:t>citra</w:t>
            </w:r>
            <w:proofErr w:type="spellEnd"/>
            <w:r w:rsidR="00812122">
              <w:rPr>
                <w:b w:val="0"/>
                <w:bCs/>
              </w:rPr>
              <w:t xml:space="preserve"> dan </w:t>
            </w:r>
            <w:proofErr w:type="spellStart"/>
            <w:r w:rsidR="00812122">
              <w:rPr>
                <w:b w:val="0"/>
                <w:bCs/>
              </w:rPr>
              <w:t>nama</w:t>
            </w:r>
            <w:proofErr w:type="spellEnd"/>
            <w:r w:rsidR="00812122">
              <w:rPr>
                <w:b w:val="0"/>
                <w:bCs/>
              </w:rPr>
              <w:t xml:space="preserve"> node </w:t>
            </w:r>
            <w:proofErr w:type="spellStart"/>
            <w:r w:rsidR="00812122">
              <w:rPr>
                <w:b w:val="0"/>
                <w:bCs/>
              </w:rPr>
              <w:t>sendiri</w:t>
            </w:r>
            <w:proofErr w:type="spellEnd"/>
            <w:r w:rsidR="00812122">
              <w:rPr>
                <w:b w:val="0"/>
                <w:bCs/>
              </w:rPr>
              <w:t xml:space="preserve">. </w:t>
            </w:r>
          </w:p>
          <w:p w14:paraId="291EAB45" w14:textId="3132CC01" w:rsidR="00A47B41" w:rsidRDefault="00812122" w:rsidP="00290599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0C16883F" wp14:editId="17EB9594">
                      <wp:simplePos x="0" y="0"/>
                      <wp:positionH relativeFrom="column">
                        <wp:posOffset>546100</wp:posOffset>
                      </wp:positionH>
                      <wp:positionV relativeFrom="paragraph">
                        <wp:posOffset>40852</wp:posOffset>
                      </wp:positionV>
                      <wp:extent cx="5699760" cy="2014855"/>
                      <wp:effectExtent l="0" t="0" r="0" b="4445"/>
                      <wp:wrapNone/>
                      <wp:docPr id="192" name="Group 1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99760" cy="2014855"/>
                                <a:chOff x="0" y="0"/>
                                <a:chExt cx="5699760" cy="20148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Picture 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99760" cy="2014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31" name="Group 31"/>
                              <wpg:cNvGrpSpPr/>
                              <wpg:grpSpPr>
                                <a:xfrm>
                                  <a:off x="1866900" y="1629833"/>
                                  <a:ext cx="3081867" cy="304800"/>
                                  <a:chOff x="0" y="0"/>
                                  <a:chExt cx="3081867" cy="304800"/>
                                </a:xfrm>
                              </wpg:grpSpPr>
                              <wps:wsp>
                                <wps:cNvPr id="29" name="Rectangle 29"/>
                                <wps:cNvSpPr/>
                                <wps:spPr>
                                  <a:xfrm>
                                    <a:off x="287867" y="0"/>
                                    <a:ext cx="2794000" cy="3048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C3B7169" w14:textId="76AB9BAB" w:rsidR="00A47B41" w:rsidRPr="00A47B41" w:rsidRDefault="00A47B41" w:rsidP="00A47B41">
                                      <w:pPr>
                                        <w:jc w:val="center"/>
                                        <w:rPr>
                                          <w:sz w:val="24"/>
                                          <w:szCs w:val="20"/>
                                        </w:rPr>
                                      </w:pPr>
                                      <w:r w:rsidRPr="00A47B41">
                                        <w:rPr>
                                          <w:sz w:val="24"/>
                                          <w:szCs w:val="20"/>
                                        </w:rPr>
                                        <w:t xml:space="preserve">Node </w:t>
                                      </w:r>
                                      <w:proofErr w:type="spellStart"/>
                                      <w:r w:rsidRPr="00A47B41">
                                        <w:rPr>
                                          <w:sz w:val="24"/>
                                          <w:szCs w:val="20"/>
                                        </w:rPr>
                                        <w:t>sedang</w:t>
                                      </w:r>
                                      <w:proofErr w:type="spellEnd"/>
                                      <w:r w:rsidRPr="00A47B41">
                                        <w:rPr>
                                          <w:sz w:val="24"/>
                                          <w:szCs w:val="2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A47B41">
                                        <w:rPr>
                                          <w:sz w:val="24"/>
                                          <w:szCs w:val="20"/>
                                        </w:rPr>
                                        <w:t>mengirimkan</w:t>
                                      </w:r>
                                      <w:proofErr w:type="spellEnd"/>
                                      <w:r w:rsidRPr="00A47B41">
                                        <w:rPr>
                                          <w:sz w:val="24"/>
                                          <w:szCs w:val="20"/>
                                        </w:rPr>
                                        <w:t xml:space="preserve"> data frame </w:t>
                                      </w:r>
                                      <w:proofErr w:type="spellStart"/>
                                      <w:r w:rsidRPr="00A47B41">
                                        <w:rPr>
                                          <w:sz w:val="24"/>
                                          <w:szCs w:val="20"/>
                                        </w:rPr>
                                        <w:t>ke</w:t>
                                      </w:r>
                                      <w:proofErr w:type="spellEnd"/>
                                      <w:r w:rsidRPr="00A47B41">
                                        <w:rPr>
                                          <w:sz w:val="24"/>
                                          <w:szCs w:val="20"/>
                                        </w:rPr>
                                        <w:t xml:space="preserve"> server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Straight Arrow Connector 30"/>
                                <wps:cNvCnPr/>
                                <wps:spPr>
                                  <a:xfrm flipH="1" flipV="1">
                                    <a:off x="0" y="84666"/>
                                    <a:ext cx="304800" cy="67734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solidFill>
                                      <a:schemeClr val="bg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16883F" id="Group 192" o:spid="_x0000_s1038" style="position:absolute;left:0;text-align:left;margin-left:43pt;margin-top:3.2pt;width:448.8pt;height:158.65pt;z-index:251681792;mso-position-horizontal-relative:text;mso-position-vertical-relative:text" coordsize="56997,20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">
                      <v:shape id="Picture 28" o:spid="_x0000_s1039" type="#_x0000_t75" style="position:absolute;width:56997;height:20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">
                        <v:imagedata r:id="rId20" o:title=""/>
                      </v:shape>
                      <v:group id="Group 31" o:spid="_x0000_s1040" style="position:absolute;left:18669;top:16298;width:30818;height:3048" coordsize="3081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<v:rect id="Rectangle 29" o:spid="_x0000_s1041" style="position:absolute;left:2878;width:2794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" fillcolor="white [3201]" strokecolor="#024f75 [3204]" strokeweight="2pt">
                          <v:textbox>
                            <w:txbxContent>
                              <w:p w14:paraId="3C3B7169" w14:textId="76AB9BAB" w:rsidR="00A47B41" w:rsidRPr="00A47B41" w:rsidRDefault="00A47B41" w:rsidP="00A47B41">
                                <w:pPr>
                                  <w:jc w:val="center"/>
                                  <w:rPr>
                                    <w:sz w:val="24"/>
                                    <w:szCs w:val="20"/>
                                  </w:rPr>
                                </w:pPr>
                                <w:r w:rsidRPr="00A47B41">
                                  <w:rPr>
                                    <w:sz w:val="24"/>
                                    <w:szCs w:val="20"/>
                                  </w:rPr>
                                  <w:t xml:space="preserve">Node </w:t>
                                </w:r>
                                <w:proofErr w:type="spellStart"/>
                                <w:r w:rsidRPr="00A47B41">
                                  <w:rPr>
                                    <w:sz w:val="24"/>
                                    <w:szCs w:val="20"/>
                                  </w:rPr>
                                  <w:t>sedang</w:t>
                                </w:r>
                                <w:proofErr w:type="spellEnd"/>
                                <w:r w:rsidRPr="00A47B41">
                                  <w:rPr>
                                    <w:sz w:val="24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A47B41">
                                  <w:rPr>
                                    <w:sz w:val="24"/>
                                    <w:szCs w:val="20"/>
                                  </w:rPr>
                                  <w:t>mengirimkan</w:t>
                                </w:r>
                                <w:proofErr w:type="spellEnd"/>
                                <w:r w:rsidRPr="00A47B41">
                                  <w:rPr>
                                    <w:sz w:val="24"/>
                                    <w:szCs w:val="20"/>
                                  </w:rPr>
                                  <w:t xml:space="preserve"> data frame </w:t>
                                </w:r>
                                <w:proofErr w:type="spellStart"/>
                                <w:r w:rsidRPr="00A47B41">
                                  <w:rPr>
                                    <w:sz w:val="24"/>
                                    <w:szCs w:val="20"/>
                                  </w:rPr>
                                  <w:t>ke</w:t>
                                </w:r>
                                <w:proofErr w:type="spellEnd"/>
                                <w:r w:rsidRPr="00A47B41">
                                  <w:rPr>
                                    <w:sz w:val="24"/>
                                    <w:szCs w:val="20"/>
                                  </w:rPr>
                                  <w:t xml:space="preserve"> server</w:t>
                                </w:r>
                              </w:p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Straight Arrow Connector 30" o:spid="_x0000_s1042" type="#_x0000_t32" style="position:absolute;top:846;width:3048;height:67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" strokecolor="white [3212]" strokeweight="3pt">
                          <v:stroke endarrow="block"/>
                        </v:shape>
                      </v:group>
                    </v:group>
                  </w:pict>
                </mc:Fallback>
              </mc:AlternateContent>
            </w:r>
          </w:p>
          <w:p w14:paraId="0DD28D83" w14:textId="618B9914" w:rsidR="00A47B41" w:rsidRDefault="00A47B41" w:rsidP="00290599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437C80D6" w14:textId="1A677327" w:rsidR="00A47B41" w:rsidRDefault="00A47B41" w:rsidP="00290599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0DB957BE" w14:textId="1A67CCD2" w:rsidR="00A47B41" w:rsidRDefault="00A47B41" w:rsidP="00290599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1B2961FE" w14:textId="3F907ACB" w:rsidR="00A47B41" w:rsidRDefault="00A47B41" w:rsidP="00290599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46BA5F7F" w14:textId="76EE6965" w:rsidR="00A47B41" w:rsidRDefault="00A47B41" w:rsidP="00290599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334E34DD" w14:textId="5A4ECEC9" w:rsidR="00A47B41" w:rsidRDefault="00A47B41" w:rsidP="00290599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1C5FE052" w14:textId="69056FD1" w:rsidR="00A47B41" w:rsidRDefault="00A47B41" w:rsidP="00A47B41">
            <w:pPr>
              <w:pStyle w:val="Name"/>
              <w:numPr>
                <w:ilvl w:val="0"/>
                <w:numId w:val="7"/>
              </w:numPr>
              <w:spacing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Penerimaan</w:t>
            </w:r>
            <w:proofErr w:type="spellEnd"/>
            <w:r>
              <w:rPr>
                <w:b w:val="0"/>
                <w:bCs/>
              </w:rPr>
              <w:t xml:space="preserve"> &amp; </w:t>
            </w:r>
            <w:proofErr w:type="spellStart"/>
            <w:r>
              <w:rPr>
                <w:b w:val="0"/>
                <w:bCs/>
              </w:rPr>
              <w:t>pemrosesan</w:t>
            </w:r>
            <w:proofErr w:type="spellEnd"/>
            <w:r>
              <w:rPr>
                <w:b w:val="0"/>
                <w:bCs/>
              </w:rPr>
              <w:t xml:space="preserve"> data</w:t>
            </w:r>
            <w:r w:rsidR="007B2F3D">
              <w:rPr>
                <w:b w:val="0"/>
                <w:bCs/>
              </w:rPr>
              <w:t xml:space="preserve"> </w:t>
            </w:r>
            <w:proofErr w:type="spellStart"/>
            <w:r w:rsidR="007B2F3D">
              <w:rPr>
                <w:b w:val="0"/>
                <w:bCs/>
              </w:rPr>
              <w:t>citra</w:t>
            </w:r>
            <w:proofErr w:type="spellEnd"/>
          </w:p>
          <w:p w14:paraId="0522756C" w14:textId="0F5BDF83" w:rsidR="00A47B41" w:rsidRDefault="00A47B41" w:rsidP="00A47B41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Data </w:t>
            </w:r>
            <w:proofErr w:type="spellStart"/>
            <w:r>
              <w:rPr>
                <w:b w:val="0"/>
                <w:bCs/>
              </w:rPr>
              <w:t>diterima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tiap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framenya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dari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semua</w:t>
            </w:r>
            <w:proofErr w:type="spellEnd"/>
            <w:r w:rsidR="00812122">
              <w:rPr>
                <w:b w:val="0"/>
                <w:bCs/>
              </w:rPr>
              <w:t xml:space="preserve"> node yang </w:t>
            </w:r>
            <w:proofErr w:type="spellStart"/>
            <w:r w:rsidR="00812122">
              <w:rPr>
                <w:b w:val="0"/>
                <w:bCs/>
              </w:rPr>
              <w:t>ada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secara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bergantian</w:t>
            </w:r>
            <w:proofErr w:type="spellEnd"/>
            <w:r w:rsidR="00812122">
              <w:rPr>
                <w:b w:val="0"/>
                <w:bCs/>
              </w:rPr>
              <w:t xml:space="preserve">. </w:t>
            </w:r>
            <w:proofErr w:type="spellStart"/>
            <w:r w:rsidR="00812122">
              <w:rPr>
                <w:b w:val="0"/>
                <w:bCs/>
              </w:rPr>
              <w:t>Setiap</w:t>
            </w:r>
            <w:proofErr w:type="spellEnd"/>
            <w:r w:rsidR="00812122">
              <w:rPr>
                <w:b w:val="0"/>
                <w:bCs/>
              </w:rPr>
              <w:t xml:space="preserve"> node </w:t>
            </w:r>
            <w:proofErr w:type="spellStart"/>
            <w:r w:rsidR="00812122">
              <w:rPr>
                <w:b w:val="0"/>
                <w:bCs/>
              </w:rPr>
              <w:t>diatur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untuk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memiliki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nama</w:t>
            </w:r>
            <w:proofErr w:type="spellEnd"/>
            <w:r w:rsidR="00812122">
              <w:rPr>
                <w:b w:val="0"/>
                <w:bCs/>
              </w:rPr>
              <w:t xml:space="preserve"> yang </w:t>
            </w:r>
            <w:proofErr w:type="spellStart"/>
            <w:r w:rsidR="00812122">
              <w:rPr>
                <w:b w:val="0"/>
                <w:bCs/>
              </w:rPr>
              <w:t>berbeda</w:t>
            </w:r>
            <w:proofErr w:type="spellEnd"/>
            <w:r w:rsidR="00812122">
              <w:rPr>
                <w:b w:val="0"/>
                <w:bCs/>
              </w:rPr>
              <w:t xml:space="preserve"> agar </w:t>
            </w:r>
            <w:proofErr w:type="spellStart"/>
            <w:r w:rsidR="00812122">
              <w:rPr>
                <w:b w:val="0"/>
                <w:bCs/>
              </w:rPr>
              <w:t>pembacaan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untuk</w:t>
            </w:r>
            <w:proofErr w:type="spellEnd"/>
            <w:r w:rsidR="00812122">
              <w:rPr>
                <w:b w:val="0"/>
                <w:bCs/>
              </w:rPr>
              <w:t xml:space="preserve"> proses </w:t>
            </w:r>
            <w:proofErr w:type="spellStart"/>
            <w:r w:rsidR="00812122">
              <w:rPr>
                <w:b w:val="0"/>
                <w:bCs/>
              </w:rPr>
              <w:t>perhitungan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waktu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lampu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lalu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lintas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bisa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berjalan</w:t>
            </w:r>
            <w:proofErr w:type="spellEnd"/>
            <w:r w:rsidR="00812122">
              <w:rPr>
                <w:b w:val="0"/>
                <w:bCs/>
              </w:rPr>
              <w:t xml:space="preserve">. Nama </w:t>
            </w:r>
            <w:proofErr w:type="spellStart"/>
            <w:r w:rsidR="00812122">
              <w:rPr>
                <w:b w:val="0"/>
                <w:bCs/>
              </w:rPr>
              <w:t>pengirim</w:t>
            </w:r>
            <w:proofErr w:type="spellEnd"/>
            <w:r w:rsidR="00812122">
              <w:rPr>
                <w:b w:val="0"/>
                <w:bCs/>
              </w:rPr>
              <w:t xml:space="preserve"> (node) </w:t>
            </w:r>
            <w:proofErr w:type="spellStart"/>
            <w:r w:rsidR="00812122">
              <w:rPr>
                <w:b w:val="0"/>
                <w:bCs/>
              </w:rPr>
              <w:t>akan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disimpan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dalam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suatu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r w:rsidR="00812122" w:rsidRPr="00812122">
              <w:rPr>
                <w:b w:val="0"/>
                <w:bCs/>
                <w:i/>
                <w:iCs/>
              </w:rPr>
              <w:t>Dictionary</w:t>
            </w:r>
            <w:r w:rsidR="00812122">
              <w:rPr>
                <w:b w:val="0"/>
                <w:bCs/>
              </w:rPr>
              <w:t xml:space="preserve"> python agar </w:t>
            </w:r>
            <w:proofErr w:type="spellStart"/>
            <w:r w:rsidR="00812122">
              <w:rPr>
                <w:b w:val="0"/>
                <w:bCs/>
              </w:rPr>
              <w:t>bisa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diproses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lebih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lanjut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mengenai</w:t>
            </w:r>
            <w:proofErr w:type="spellEnd"/>
            <w:r w:rsidR="00812122">
              <w:rPr>
                <w:b w:val="0"/>
                <w:bCs/>
              </w:rPr>
              <w:t xml:space="preserve"> data </w:t>
            </w:r>
            <w:proofErr w:type="spellStart"/>
            <w:r w:rsidR="00812122">
              <w:rPr>
                <w:b w:val="0"/>
                <w:bCs/>
              </w:rPr>
              <w:t>apa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saja</w:t>
            </w:r>
            <w:proofErr w:type="spellEnd"/>
            <w:r w:rsidR="00812122">
              <w:rPr>
                <w:b w:val="0"/>
                <w:bCs/>
              </w:rPr>
              <w:t xml:space="preserve"> yang </w:t>
            </w:r>
            <w:proofErr w:type="spellStart"/>
            <w:r w:rsidR="00812122">
              <w:rPr>
                <w:b w:val="0"/>
                <w:bCs/>
              </w:rPr>
              <w:t>dibawa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atau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banyaknya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objek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terdeteksi</w:t>
            </w:r>
            <w:proofErr w:type="spellEnd"/>
            <w:r w:rsidR="00812122">
              <w:rPr>
                <w:b w:val="0"/>
                <w:bCs/>
              </w:rPr>
              <w:t xml:space="preserve">. Data </w:t>
            </w:r>
            <w:proofErr w:type="spellStart"/>
            <w:r w:rsidR="00812122">
              <w:rPr>
                <w:b w:val="0"/>
                <w:bCs/>
              </w:rPr>
              <w:t>citra</w:t>
            </w:r>
            <w:proofErr w:type="spellEnd"/>
            <w:r w:rsidR="00812122">
              <w:rPr>
                <w:b w:val="0"/>
                <w:bCs/>
              </w:rPr>
              <w:t xml:space="preserve"> (frame) </w:t>
            </w:r>
            <w:proofErr w:type="spellStart"/>
            <w:r w:rsidR="00812122">
              <w:rPr>
                <w:b w:val="0"/>
                <w:bCs/>
              </w:rPr>
              <w:t>akan</w:t>
            </w:r>
            <w:proofErr w:type="spellEnd"/>
            <w:r w:rsidR="00812122">
              <w:rPr>
                <w:b w:val="0"/>
                <w:bCs/>
              </w:rPr>
              <w:t xml:space="preserve"> proses </w:t>
            </w:r>
            <w:proofErr w:type="spellStart"/>
            <w:r w:rsidR="00812122">
              <w:rPr>
                <w:b w:val="0"/>
                <w:bCs/>
              </w:rPr>
              <w:t>dengan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 w:rsidRPr="00812122">
              <w:rPr>
                <w:b w:val="0"/>
                <w:bCs/>
                <w:i/>
                <w:iCs/>
              </w:rPr>
              <w:t>opencv</w:t>
            </w:r>
            <w:proofErr w:type="spellEnd"/>
            <w:r w:rsidR="00812122" w:rsidRPr="00812122">
              <w:rPr>
                <w:b w:val="0"/>
                <w:bCs/>
                <w:i/>
                <w:iCs/>
              </w:rPr>
              <w:t xml:space="preserve"> deep neural network</w:t>
            </w:r>
            <w:r w:rsidR="00812122">
              <w:rPr>
                <w:b w:val="0"/>
                <w:bCs/>
              </w:rPr>
              <w:t xml:space="preserve"> (</w:t>
            </w:r>
            <w:proofErr w:type="spellStart"/>
            <w:r w:rsidR="00812122">
              <w:rPr>
                <w:b w:val="0"/>
                <w:bCs/>
              </w:rPr>
              <w:t>dnn</w:t>
            </w:r>
            <w:proofErr w:type="spellEnd"/>
            <w:r w:rsidR="00812122">
              <w:rPr>
                <w:b w:val="0"/>
                <w:bCs/>
              </w:rPr>
              <w:t xml:space="preserve">) </w:t>
            </w:r>
            <w:proofErr w:type="spellStart"/>
            <w:r w:rsidR="00812122">
              <w:rPr>
                <w:b w:val="0"/>
                <w:bCs/>
              </w:rPr>
              <w:t>sehingga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bisa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mendeteksi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berbagai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objek</w:t>
            </w:r>
            <w:proofErr w:type="spellEnd"/>
            <w:r w:rsidR="00812122">
              <w:rPr>
                <w:b w:val="0"/>
                <w:bCs/>
              </w:rPr>
              <w:t xml:space="preserve"> pada </w:t>
            </w:r>
            <w:proofErr w:type="spellStart"/>
            <w:r w:rsidR="00812122">
              <w:rPr>
                <w:b w:val="0"/>
                <w:bCs/>
              </w:rPr>
              <w:t>suatu</w:t>
            </w:r>
            <w:proofErr w:type="spellEnd"/>
            <w:r w:rsidR="00812122">
              <w:rPr>
                <w:b w:val="0"/>
                <w:bCs/>
              </w:rPr>
              <w:t xml:space="preserve"> frame. Pada </w:t>
            </w:r>
            <w:proofErr w:type="spellStart"/>
            <w:r w:rsidR="00812122">
              <w:rPr>
                <w:b w:val="0"/>
                <w:bCs/>
              </w:rPr>
              <w:t>sistem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ini</w:t>
            </w:r>
            <w:proofErr w:type="spellEnd"/>
            <w:r w:rsidR="00812122">
              <w:rPr>
                <w:b w:val="0"/>
                <w:bCs/>
              </w:rPr>
              <w:t xml:space="preserve">, </w:t>
            </w:r>
            <w:proofErr w:type="spellStart"/>
            <w:r w:rsidR="00812122">
              <w:rPr>
                <w:b w:val="0"/>
                <w:bCs/>
              </w:rPr>
              <w:t>pendeteksian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dibatasi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hanya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untuk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mendeteksi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objek</w:t>
            </w:r>
            <w:proofErr w:type="spellEnd"/>
            <w:r w:rsidR="00812122">
              <w:rPr>
                <w:b w:val="0"/>
                <w:bCs/>
              </w:rPr>
              <w:t xml:space="preserve"> </w:t>
            </w:r>
            <w:proofErr w:type="spellStart"/>
            <w:r w:rsidR="00812122">
              <w:rPr>
                <w:b w:val="0"/>
                <w:bCs/>
              </w:rPr>
              <w:t>mobil</w:t>
            </w:r>
            <w:proofErr w:type="spellEnd"/>
            <w:r w:rsidR="00812122">
              <w:rPr>
                <w:b w:val="0"/>
                <w:bCs/>
              </w:rPr>
              <w:t>.</w:t>
            </w:r>
          </w:p>
          <w:p w14:paraId="529A69E6" w14:textId="08DD7712" w:rsidR="00812122" w:rsidRDefault="00812122" w:rsidP="00A47B41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332DB133" w14:textId="486FB58B" w:rsidR="00812122" w:rsidRDefault="00812122" w:rsidP="00A47B41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2816" behindDoc="0" locked="0" layoutInCell="1" allowOverlap="1" wp14:anchorId="0BE8D0F7" wp14:editId="32D22042">
                  <wp:simplePos x="0" y="0"/>
                  <wp:positionH relativeFrom="margin">
                    <wp:posOffset>884555</wp:posOffset>
                  </wp:positionH>
                  <wp:positionV relativeFrom="paragraph">
                    <wp:posOffset>2738120</wp:posOffset>
                  </wp:positionV>
                  <wp:extent cx="4841875" cy="2727960"/>
                  <wp:effectExtent l="0" t="0" r="0" b="0"/>
                  <wp:wrapTopAndBottom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875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5A1BDD61" wp14:editId="7B47B23A">
                  <wp:simplePos x="0" y="0"/>
                  <wp:positionH relativeFrom="column">
                    <wp:posOffset>884555</wp:posOffset>
                  </wp:positionH>
                  <wp:positionV relativeFrom="paragraph">
                    <wp:posOffset>3175</wp:posOffset>
                  </wp:positionV>
                  <wp:extent cx="4816475" cy="2658110"/>
                  <wp:effectExtent l="0" t="0" r="3175" b="8890"/>
                  <wp:wrapTopAndBottom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475" cy="265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34A39AE" w14:textId="568858DB" w:rsidR="00812122" w:rsidRDefault="00812122" w:rsidP="00A47B41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Hasil yang </w:t>
            </w:r>
            <w:proofErr w:type="spellStart"/>
            <w:r>
              <w:rPr>
                <w:b w:val="0"/>
                <w:bCs/>
              </w:rPr>
              <w:t>didapat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dari</w:t>
            </w:r>
            <w:proofErr w:type="spellEnd"/>
            <w:r>
              <w:rPr>
                <w:b w:val="0"/>
                <w:bCs/>
              </w:rPr>
              <w:t xml:space="preserve"> proses </w:t>
            </w:r>
            <w:proofErr w:type="spellStart"/>
            <w:r>
              <w:rPr>
                <w:b w:val="0"/>
                <w:bCs/>
              </w:rPr>
              <w:t>ini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adalah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812122">
              <w:rPr>
                <w:b w:val="0"/>
                <w:bCs/>
                <w:i/>
                <w:iCs/>
              </w:rPr>
              <w:t>bounding box</w:t>
            </w:r>
            <w:r>
              <w:rPr>
                <w:b w:val="0"/>
                <w:bCs/>
                <w:i/>
                <w:i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dari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perkiraan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objek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mobil</w:t>
            </w:r>
            <w:proofErr w:type="spellEnd"/>
            <w:r>
              <w:rPr>
                <w:b w:val="0"/>
                <w:bCs/>
              </w:rPr>
              <w:t xml:space="preserve">. Nama </w:t>
            </w:r>
            <w:proofErr w:type="spellStart"/>
            <w:r>
              <w:rPr>
                <w:b w:val="0"/>
                <w:bCs/>
              </w:rPr>
              <w:t>pengirim</w:t>
            </w:r>
            <w:proofErr w:type="spellEnd"/>
            <w:r>
              <w:rPr>
                <w:b w:val="0"/>
                <w:bCs/>
              </w:rPr>
              <w:t xml:space="preserve"> node </w:t>
            </w:r>
            <w:proofErr w:type="spellStart"/>
            <w:r>
              <w:rPr>
                <w:b w:val="0"/>
                <w:bCs/>
              </w:rPr>
              <w:t>akan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diletakkan</w:t>
            </w:r>
            <w:proofErr w:type="spellEnd"/>
            <w:r>
              <w:rPr>
                <w:b w:val="0"/>
                <w:bCs/>
              </w:rPr>
              <w:t xml:space="preserve"> pada </w:t>
            </w:r>
            <w:proofErr w:type="spellStart"/>
            <w:r>
              <w:rPr>
                <w:b w:val="0"/>
                <w:bCs/>
              </w:rPr>
              <w:t>pojok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kiri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atas</w:t>
            </w:r>
            <w:proofErr w:type="spellEnd"/>
            <w:r>
              <w:rPr>
                <w:b w:val="0"/>
                <w:bCs/>
              </w:rPr>
              <w:t xml:space="preserve"> di </w:t>
            </w:r>
            <w:proofErr w:type="spellStart"/>
            <w:r>
              <w:rPr>
                <w:b w:val="0"/>
                <w:bCs/>
              </w:rPr>
              <w:t>masing-masing</w:t>
            </w:r>
            <w:proofErr w:type="spellEnd"/>
            <w:r>
              <w:rPr>
                <w:b w:val="0"/>
                <w:bCs/>
              </w:rPr>
              <w:t xml:space="preserve"> frame node. Data </w:t>
            </w:r>
            <w:proofErr w:type="spellStart"/>
            <w:r>
              <w:rPr>
                <w:b w:val="0"/>
                <w:bCs/>
              </w:rPr>
              <w:t>diatas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hanya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contoh</w:t>
            </w:r>
            <w:proofErr w:type="spellEnd"/>
            <w:r>
              <w:rPr>
                <w:b w:val="0"/>
                <w:bCs/>
              </w:rPr>
              <w:t xml:space="preserve"> yang </w:t>
            </w:r>
            <w:proofErr w:type="spellStart"/>
            <w:r>
              <w:rPr>
                <w:b w:val="0"/>
                <w:bCs/>
              </w:rPr>
              <w:t>didapat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karena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hanya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terdapat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satu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buah</w:t>
            </w:r>
            <w:proofErr w:type="spellEnd"/>
            <w:r>
              <w:rPr>
                <w:b w:val="0"/>
                <w:bCs/>
              </w:rPr>
              <w:t xml:space="preserve"> node yang </w:t>
            </w:r>
            <w:proofErr w:type="spellStart"/>
            <w:r>
              <w:rPr>
                <w:b w:val="0"/>
                <w:bCs/>
              </w:rPr>
              <w:t>mengirim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datanya</w:t>
            </w:r>
            <w:proofErr w:type="spellEnd"/>
            <w:r>
              <w:rPr>
                <w:b w:val="0"/>
                <w:bCs/>
              </w:rPr>
              <w:t xml:space="preserve"> pada server </w:t>
            </w:r>
            <w:proofErr w:type="spellStart"/>
            <w:r>
              <w:rPr>
                <w:b w:val="0"/>
                <w:bCs/>
              </w:rPr>
              <w:t>sedangkan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tiga</w:t>
            </w:r>
            <w:proofErr w:type="spellEnd"/>
            <w:r>
              <w:rPr>
                <w:b w:val="0"/>
                <w:bCs/>
              </w:rPr>
              <w:t xml:space="preserve"> frame </w:t>
            </w:r>
            <w:proofErr w:type="spellStart"/>
            <w:r>
              <w:rPr>
                <w:b w:val="0"/>
                <w:bCs/>
              </w:rPr>
              <w:t>lagi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berwarna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hitam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karena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tidak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ada</w:t>
            </w:r>
            <w:proofErr w:type="spellEnd"/>
            <w:r>
              <w:rPr>
                <w:b w:val="0"/>
                <w:bCs/>
              </w:rPr>
              <w:t xml:space="preserve"> yang </w:t>
            </w:r>
            <w:proofErr w:type="spellStart"/>
            <w:r>
              <w:rPr>
                <w:b w:val="0"/>
                <w:bCs/>
              </w:rPr>
              <w:t>mengirim</w:t>
            </w:r>
            <w:proofErr w:type="spellEnd"/>
            <w:r>
              <w:rPr>
                <w:b w:val="0"/>
                <w:bCs/>
              </w:rPr>
              <w:t xml:space="preserve"> data </w:t>
            </w:r>
            <w:proofErr w:type="spellStart"/>
            <w:r>
              <w:rPr>
                <w:b w:val="0"/>
                <w:bCs/>
              </w:rPr>
              <w:t>ke</w:t>
            </w:r>
            <w:proofErr w:type="spellEnd"/>
            <w:r>
              <w:rPr>
                <w:b w:val="0"/>
                <w:bCs/>
              </w:rPr>
              <w:t xml:space="preserve"> server. </w:t>
            </w:r>
          </w:p>
          <w:p w14:paraId="47C59C47" w14:textId="03093E04" w:rsidR="007B2F3D" w:rsidRDefault="007B2F3D" w:rsidP="00A47B41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149CDA5A" w14:textId="60715955" w:rsidR="007B2F3D" w:rsidRDefault="007B2F3D" w:rsidP="00A47B41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777CE9EB" w14:textId="77777777" w:rsidR="007B2F3D" w:rsidRDefault="007B2F3D" w:rsidP="00A47B41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454ED641" w14:textId="3A6F45D7" w:rsidR="007B2F3D" w:rsidRDefault="007B2F3D" w:rsidP="007B2F3D">
            <w:pPr>
              <w:pStyle w:val="Name"/>
              <w:numPr>
                <w:ilvl w:val="0"/>
                <w:numId w:val="7"/>
              </w:numPr>
              <w:spacing w:line="360" w:lineRule="auto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lastRenderedPageBreak/>
              <w:t xml:space="preserve">Proses </w:t>
            </w:r>
            <w:proofErr w:type="spellStart"/>
            <w:r>
              <w:rPr>
                <w:b w:val="0"/>
                <w:bCs/>
              </w:rPr>
              <w:t>penentuan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waktu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hijau</w:t>
            </w:r>
            <w:proofErr w:type="spellEnd"/>
          </w:p>
          <w:p w14:paraId="59D7165B" w14:textId="02AD0E87" w:rsidR="007B2F3D" w:rsidRDefault="007B2F3D" w:rsidP="007B2F3D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5EF067F5" wp14:editId="12E722D3">
                  <wp:simplePos x="0" y="0"/>
                  <wp:positionH relativeFrom="column">
                    <wp:posOffset>488527</wp:posOffset>
                  </wp:positionH>
                  <wp:positionV relativeFrom="paragraph">
                    <wp:posOffset>1379643</wp:posOffset>
                  </wp:positionV>
                  <wp:extent cx="5792894" cy="1691005"/>
                  <wp:effectExtent l="0" t="0" r="0" b="4445"/>
                  <wp:wrapTopAndBottom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894" cy="169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 w:val="0"/>
                <w:bCs/>
              </w:rPr>
              <w:t xml:space="preserve">Setelah </w:t>
            </w:r>
            <w:proofErr w:type="spellStart"/>
            <w:r>
              <w:rPr>
                <w:b w:val="0"/>
                <w:bCs/>
              </w:rPr>
              <w:t>terdapat</w:t>
            </w:r>
            <w:proofErr w:type="spellEnd"/>
            <w:r>
              <w:rPr>
                <w:b w:val="0"/>
                <w:bCs/>
              </w:rPr>
              <w:t xml:space="preserve"> data </w:t>
            </w:r>
            <w:proofErr w:type="spellStart"/>
            <w:r>
              <w:rPr>
                <w:b w:val="0"/>
                <w:bCs/>
              </w:rPr>
              <w:t>mengenai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banyaknya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jumlah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objek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terdeteksi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maka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akan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dihitung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waktu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penentuan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waktu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hijau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dengan</w:t>
            </w:r>
            <w:proofErr w:type="spellEnd"/>
            <w:r>
              <w:rPr>
                <w:b w:val="0"/>
                <w:bCs/>
              </w:rPr>
              <w:t xml:space="preserve"> fuzzy SISO.  Proses </w:t>
            </w:r>
            <w:proofErr w:type="spellStart"/>
            <w:r>
              <w:rPr>
                <w:b w:val="0"/>
                <w:bCs/>
              </w:rPr>
              <w:t>ini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dilakukan</w:t>
            </w:r>
            <w:proofErr w:type="spellEnd"/>
            <w:r>
              <w:rPr>
                <w:b w:val="0"/>
                <w:bCs/>
              </w:rPr>
              <w:t xml:space="preserve"> pada </w:t>
            </w:r>
            <w:proofErr w:type="spellStart"/>
            <w:r>
              <w:rPr>
                <w:b w:val="0"/>
                <w:bCs/>
              </w:rPr>
              <w:t>seluruh</w:t>
            </w:r>
            <w:proofErr w:type="spellEnd"/>
            <w:r>
              <w:rPr>
                <w:b w:val="0"/>
                <w:bCs/>
              </w:rPr>
              <w:t xml:space="preserve"> input node. </w:t>
            </w:r>
            <w:proofErr w:type="spellStart"/>
            <w:r>
              <w:rPr>
                <w:b w:val="0"/>
                <w:bCs/>
              </w:rPr>
              <w:t>Contoh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dibawah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hanya</w:t>
            </w:r>
            <w:proofErr w:type="spellEnd"/>
            <w:r>
              <w:rPr>
                <w:b w:val="0"/>
                <w:bCs/>
              </w:rPr>
              <w:t xml:space="preserve"> proses pada salah </w:t>
            </w:r>
            <w:proofErr w:type="spellStart"/>
            <w:r>
              <w:rPr>
                <w:b w:val="0"/>
                <w:bCs/>
              </w:rPr>
              <w:t>satu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ruas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jalan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saja</w:t>
            </w:r>
            <w:proofErr w:type="spellEnd"/>
          </w:p>
          <w:p w14:paraId="7F371470" w14:textId="5E444A3F" w:rsidR="007B2F3D" w:rsidRDefault="007B2F3D" w:rsidP="007B2F3D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7CE131AB" w14:textId="0A4394AC" w:rsidR="007B2F3D" w:rsidRDefault="007B2F3D" w:rsidP="007B2F3D">
            <w:pPr>
              <w:pStyle w:val="Name"/>
              <w:numPr>
                <w:ilvl w:val="0"/>
                <w:numId w:val="7"/>
              </w:numPr>
              <w:spacing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Pengaktifan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lampu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lalu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lintas</w:t>
            </w:r>
            <w:proofErr w:type="spellEnd"/>
            <w:r>
              <w:rPr>
                <w:b w:val="0"/>
                <w:bCs/>
              </w:rPr>
              <w:t xml:space="preserve"> pada </w:t>
            </w:r>
            <w:proofErr w:type="spellStart"/>
            <w:r>
              <w:rPr>
                <w:b w:val="0"/>
                <w:bCs/>
              </w:rPr>
              <w:t>persimpangan</w:t>
            </w:r>
            <w:proofErr w:type="spellEnd"/>
          </w:p>
          <w:p w14:paraId="5F9F97DA" w14:textId="7443BB78" w:rsidR="007B2F3D" w:rsidRDefault="007B2F3D" w:rsidP="007B2F3D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Proses </w:t>
            </w:r>
            <w:proofErr w:type="spellStart"/>
            <w:r>
              <w:rPr>
                <w:b w:val="0"/>
                <w:bCs/>
              </w:rPr>
              <w:t>selanjutnya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ketika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waktu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hijau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telah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berhasil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didapatkan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maka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langkah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selanjutnya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adalah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mengaktifkan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lampu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lalu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lintas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untuk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seluruh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ruas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jalan</w:t>
            </w:r>
            <w:proofErr w:type="spellEnd"/>
            <w:r>
              <w:rPr>
                <w:b w:val="0"/>
                <w:bCs/>
              </w:rPr>
              <w:t xml:space="preserve"> pada </w:t>
            </w:r>
            <w:proofErr w:type="spellStart"/>
            <w:r>
              <w:rPr>
                <w:b w:val="0"/>
                <w:bCs/>
              </w:rPr>
              <w:t>persimpangan</w:t>
            </w:r>
            <w:proofErr w:type="spellEnd"/>
            <w:r>
              <w:rPr>
                <w:b w:val="0"/>
                <w:bCs/>
              </w:rPr>
              <w:t xml:space="preserve">. </w:t>
            </w:r>
            <w:proofErr w:type="spellStart"/>
            <w:r>
              <w:rPr>
                <w:b w:val="0"/>
                <w:bCs/>
              </w:rPr>
              <w:t>Dilakukan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permodelan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7B2F3D">
              <w:rPr>
                <w:b w:val="0"/>
                <w:bCs/>
                <w:i/>
                <w:iCs/>
              </w:rPr>
              <w:t>state</w:t>
            </w:r>
            <w:r>
              <w:rPr>
                <w:b w:val="0"/>
                <w:bCs/>
                <w:i/>
                <w:iCs/>
              </w:rPr>
              <w:t xml:space="preserve"> </w:t>
            </w:r>
            <w:r w:rsidR="000C2A63">
              <w:rPr>
                <w:b w:val="0"/>
                <w:bCs/>
              </w:rPr>
              <w:t xml:space="preserve">agar proses output </w:t>
            </w:r>
            <w:proofErr w:type="spellStart"/>
            <w:r w:rsidR="000C2A63">
              <w:rPr>
                <w:b w:val="0"/>
                <w:bCs/>
              </w:rPr>
              <w:t>mudah</w:t>
            </w:r>
            <w:proofErr w:type="spellEnd"/>
            <w:r w:rsidR="000C2A63">
              <w:rPr>
                <w:b w:val="0"/>
                <w:bCs/>
              </w:rPr>
              <w:t xml:space="preserve"> </w:t>
            </w:r>
            <w:proofErr w:type="spellStart"/>
            <w:r w:rsidR="000C2A63">
              <w:rPr>
                <w:b w:val="0"/>
                <w:bCs/>
              </w:rPr>
              <w:t>dilihat</w:t>
            </w:r>
            <w:proofErr w:type="spellEnd"/>
            <w:r w:rsidR="000C2A63">
              <w:rPr>
                <w:b w:val="0"/>
                <w:bCs/>
              </w:rPr>
              <w:t xml:space="preserve">. </w:t>
            </w:r>
            <w:proofErr w:type="spellStart"/>
            <w:r w:rsidR="000C2A63">
              <w:rPr>
                <w:b w:val="0"/>
                <w:bCs/>
              </w:rPr>
              <w:t>Terdapat</w:t>
            </w:r>
            <w:proofErr w:type="spellEnd"/>
            <w:r w:rsidR="000C2A63">
              <w:rPr>
                <w:b w:val="0"/>
                <w:bCs/>
              </w:rPr>
              <w:t xml:space="preserve"> </w:t>
            </w:r>
            <w:proofErr w:type="spellStart"/>
            <w:r w:rsidR="000C2A63">
              <w:rPr>
                <w:b w:val="0"/>
                <w:bCs/>
              </w:rPr>
              <w:t>empat</w:t>
            </w:r>
            <w:proofErr w:type="spellEnd"/>
            <w:r w:rsidR="000C2A63">
              <w:rPr>
                <w:b w:val="0"/>
                <w:bCs/>
              </w:rPr>
              <w:t xml:space="preserve"> state </w:t>
            </w:r>
            <w:proofErr w:type="spellStart"/>
            <w:r w:rsidR="000C2A63">
              <w:rPr>
                <w:b w:val="0"/>
                <w:bCs/>
              </w:rPr>
              <w:t>untuk</w:t>
            </w:r>
            <w:proofErr w:type="spellEnd"/>
            <w:r w:rsidR="000C2A63">
              <w:rPr>
                <w:b w:val="0"/>
                <w:bCs/>
              </w:rPr>
              <w:t xml:space="preserve"> </w:t>
            </w:r>
            <w:proofErr w:type="spellStart"/>
            <w:r w:rsidR="000C2A63">
              <w:rPr>
                <w:b w:val="0"/>
                <w:bCs/>
              </w:rPr>
              <w:t>suatu</w:t>
            </w:r>
            <w:proofErr w:type="spellEnd"/>
            <w:r w:rsidR="000C2A63">
              <w:rPr>
                <w:b w:val="0"/>
                <w:bCs/>
              </w:rPr>
              <w:t xml:space="preserve"> </w:t>
            </w:r>
            <w:proofErr w:type="spellStart"/>
            <w:r w:rsidR="000C2A63">
              <w:rPr>
                <w:b w:val="0"/>
                <w:bCs/>
              </w:rPr>
              <w:t>simpang</w:t>
            </w:r>
            <w:proofErr w:type="spellEnd"/>
            <w:r w:rsidR="000C2A63">
              <w:rPr>
                <w:b w:val="0"/>
                <w:bCs/>
              </w:rPr>
              <w:t xml:space="preserve"> </w:t>
            </w:r>
            <w:proofErr w:type="spellStart"/>
            <w:r w:rsidR="000C2A63">
              <w:rPr>
                <w:b w:val="0"/>
                <w:bCs/>
              </w:rPr>
              <w:t>empat</w:t>
            </w:r>
            <w:proofErr w:type="spellEnd"/>
            <w:r w:rsidR="000C2A63">
              <w:rPr>
                <w:b w:val="0"/>
                <w:bCs/>
              </w:rPr>
              <w:t xml:space="preserve">, state A </w:t>
            </w:r>
            <w:proofErr w:type="spellStart"/>
            <w:r w:rsidR="000C2A63">
              <w:rPr>
                <w:b w:val="0"/>
                <w:bCs/>
              </w:rPr>
              <w:t>menyatakan</w:t>
            </w:r>
            <w:proofErr w:type="spellEnd"/>
            <w:r w:rsidR="000C2A63">
              <w:rPr>
                <w:b w:val="0"/>
                <w:bCs/>
              </w:rPr>
              <w:t xml:space="preserve"> </w:t>
            </w:r>
            <w:proofErr w:type="spellStart"/>
            <w:r w:rsidR="000C2A63">
              <w:rPr>
                <w:b w:val="0"/>
                <w:bCs/>
              </w:rPr>
              <w:t>keadaaan</w:t>
            </w:r>
            <w:proofErr w:type="spellEnd"/>
            <w:r w:rsidR="000C2A63">
              <w:rPr>
                <w:b w:val="0"/>
                <w:bCs/>
              </w:rPr>
              <w:t xml:space="preserve"> </w:t>
            </w:r>
            <w:proofErr w:type="spellStart"/>
            <w:r w:rsidR="000C2A63">
              <w:rPr>
                <w:b w:val="0"/>
                <w:bCs/>
              </w:rPr>
              <w:t>lampu</w:t>
            </w:r>
            <w:proofErr w:type="spellEnd"/>
            <w:r w:rsidR="000C2A63">
              <w:rPr>
                <w:b w:val="0"/>
                <w:bCs/>
              </w:rPr>
              <w:t xml:space="preserve"> </w:t>
            </w:r>
            <w:proofErr w:type="spellStart"/>
            <w:r w:rsidR="000C2A63">
              <w:rPr>
                <w:b w:val="0"/>
                <w:bCs/>
              </w:rPr>
              <w:t>lalu</w:t>
            </w:r>
            <w:proofErr w:type="spellEnd"/>
            <w:r w:rsidR="000C2A63">
              <w:rPr>
                <w:b w:val="0"/>
                <w:bCs/>
              </w:rPr>
              <w:t xml:space="preserve"> </w:t>
            </w:r>
            <w:proofErr w:type="spellStart"/>
            <w:r w:rsidR="000C2A63">
              <w:rPr>
                <w:b w:val="0"/>
                <w:bCs/>
              </w:rPr>
              <w:t>lintas</w:t>
            </w:r>
            <w:proofErr w:type="spellEnd"/>
            <w:r w:rsidR="000C2A63">
              <w:rPr>
                <w:b w:val="0"/>
                <w:bCs/>
              </w:rPr>
              <w:t xml:space="preserve"> pada </w:t>
            </w:r>
            <w:proofErr w:type="spellStart"/>
            <w:r w:rsidR="000C2A63">
              <w:rPr>
                <w:b w:val="0"/>
                <w:bCs/>
              </w:rPr>
              <w:t>ruas</w:t>
            </w:r>
            <w:proofErr w:type="spellEnd"/>
            <w:r w:rsidR="000C2A63">
              <w:rPr>
                <w:b w:val="0"/>
                <w:bCs/>
              </w:rPr>
              <w:t xml:space="preserve"> </w:t>
            </w:r>
            <w:proofErr w:type="spellStart"/>
            <w:r w:rsidR="000C2A63">
              <w:rPr>
                <w:b w:val="0"/>
                <w:bCs/>
              </w:rPr>
              <w:t>jalan</w:t>
            </w:r>
            <w:proofErr w:type="spellEnd"/>
            <w:r w:rsidR="000C2A63">
              <w:rPr>
                <w:b w:val="0"/>
                <w:bCs/>
              </w:rPr>
              <w:t xml:space="preserve"> A, dan </w:t>
            </w:r>
            <w:proofErr w:type="spellStart"/>
            <w:r w:rsidR="000C2A63">
              <w:rPr>
                <w:b w:val="0"/>
                <w:bCs/>
              </w:rPr>
              <w:t>seterusnya</w:t>
            </w:r>
            <w:proofErr w:type="spellEnd"/>
            <w:r w:rsidR="000C2A63">
              <w:rPr>
                <w:b w:val="0"/>
                <w:bCs/>
              </w:rPr>
              <w:t xml:space="preserve">. </w:t>
            </w:r>
            <w:proofErr w:type="spellStart"/>
            <w:r w:rsidR="000C2A63">
              <w:rPr>
                <w:b w:val="0"/>
                <w:bCs/>
              </w:rPr>
              <w:t>Jika</w:t>
            </w:r>
            <w:proofErr w:type="spellEnd"/>
            <w:r w:rsidR="000C2A63">
              <w:rPr>
                <w:b w:val="0"/>
                <w:bCs/>
              </w:rPr>
              <w:t xml:space="preserve"> salah </w:t>
            </w:r>
            <w:proofErr w:type="spellStart"/>
            <w:r w:rsidR="000C2A63">
              <w:rPr>
                <w:b w:val="0"/>
                <w:bCs/>
              </w:rPr>
              <w:t>satu</w:t>
            </w:r>
            <w:proofErr w:type="spellEnd"/>
            <w:r w:rsidR="000C2A63">
              <w:rPr>
                <w:b w:val="0"/>
                <w:bCs/>
              </w:rPr>
              <w:t xml:space="preserve"> state </w:t>
            </w:r>
            <w:proofErr w:type="spellStart"/>
            <w:r w:rsidR="000C2A63">
              <w:rPr>
                <w:b w:val="0"/>
                <w:bCs/>
              </w:rPr>
              <w:t>mengeluarkan</w:t>
            </w:r>
            <w:proofErr w:type="spellEnd"/>
            <w:r w:rsidR="000C2A63">
              <w:rPr>
                <w:b w:val="0"/>
                <w:bCs/>
              </w:rPr>
              <w:t xml:space="preserve"> output </w:t>
            </w:r>
            <w:proofErr w:type="spellStart"/>
            <w:r w:rsidR="000C2A63">
              <w:rPr>
                <w:b w:val="0"/>
                <w:bCs/>
              </w:rPr>
              <w:t>berupa</w:t>
            </w:r>
            <w:proofErr w:type="spellEnd"/>
            <w:r w:rsidR="000C2A63">
              <w:rPr>
                <w:b w:val="0"/>
                <w:bCs/>
              </w:rPr>
              <w:t xml:space="preserve"> </w:t>
            </w:r>
            <w:proofErr w:type="spellStart"/>
            <w:r w:rsidR="000C2A63">
              <w:rPr>
                <w:b w:val="0"/>
                <w:bCs/>
              </w:rPr>
              <w:t>sinyal</w:t>
            </w:r>
            <w:proofErr w:type="spellEnd"/>
            <w:r w:rsidR="000C2A63">
              <w:rPr>
                <w:b w:val="0"/>
                <w:bCs/>
              </w:rPr>
              <w:t xml:space="preserve"> </w:t>
            </w:r>
            <w:proofErr w:type="spellStart"/>
            <w:r w:rsidR="000C2A63">
              <w:rPr>
                <w:b w:val="0"/>
                <w:bCs/>
              </w:rPr>
              <w:t>Hijau</w:t>
            </w:r>
            <w:proofErr w:type="spellEnd"/>
            <w:r w:rsidR="000C2A63">
              <w:rPr>
                <w:b w:val="0"/>
                <w:bCs/>
              </w:rPr>
              <w:t xml:space="preserve">, </w:t>
            </w:r>
            <w:proofErr w:type="spellStart"/>
            <w:r w:rsidR="000C2A63">
              <w:rPr>
                <w:b w:val="0"/>
                <w:bCs/>
              </w:rPr>
              <w:t>maka</w:t>
            </w:r>
            <w:proofErr w:type="spellEnd"/>
            <w:r w:rsidR="000C2A63">
              <w:rPr>
                <w:b w:val="0"/>
                <w:bCs/>
              </w:rPr>
              <w:t xml:space="preserve"> state yang lain </w:t>
            </w:r>
            <w:proofErr w:type="spellStart"/>
            <w:r w:rsidR="000C2A63">
              <w:rPr>
                <w:b w:val="0"/>
                <w:bCs/>
              </w:rPr>
              <w:t>berada</w:t>
            </w:r>
            <w:proofErr w:type="spellEnd"/>
            <w:r w:rsidR="000C2A63">
              <w:rPr>
                <w:b w:val="0"/>
                <w:bCs/>
              </w:rPr>
              <w:t xml:space="preserve"> pada </w:t>
            </w:r>
            <w:r w:rsidR="00CA0D3C">
              <w:rPr>
                <w:b w:val="0"/>
                <w:bCs/>
              </w:rPr>
              <w:t xml:space="preserve">output </w:t>
            </w:r>
            <w:proofErr w:type="spellStart"/>
            <w:r w:rsidR="00CA0D3C">
              <w:rPr>
                <w:b w:val="0"/>
                <w:bCs/>
              </w:rPr>
              <w:t>sinyal</w:t>
            </w:r>
            <w:proofErr w:type="spellEnd"/>
            <w:r w:rsidR="00CA0D3C">
              <w:rPr>
                <w:b w:val="0"/>
                <w:bCs/>
              </w:rPr>
              <w:t xml:space="preserve"> Merah. Proses pada </w:t>
            </w:r>
            <w:proofErr w:type="spellStart"/>
            <w:r w:rsidR="00CA0D3C">
              <w:rPr>
                <w:b w:val="0"/>
                <w:bCs/>
              </w:rPr>
              <w:t>sistem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tidak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memakai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sistem</w:t>
            </w:r>
            <w:proofErr w:type="spellEnd"/>
            <w:r w:rsidR="00CA0D3C">
              <w:rPr>
                <w:b w:val="0"/>
                <w:bCs/>
              </w:rPr>
              <w:t xml:space="preserve"> delay </w:t>
            </w:r>
            <w:proofErr w:type="spellStart"/>
            <w:r w:rsidR="00CA0D3C">
              <w:rPr>
                <w:b w:val="0"/>
                <w:bCs/>
              </w:rPr>
              <w:t>karena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akan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menghambat</w:t>
            </w:r>
            <w:proofErr w:type="spellEnd"/>
            <w:r w:rsidR="00CA0D3C">
              <w:rPr>
                <w:b w:val="0"/>
                <w:bCs/>
              </w:rPr>
              <w:t xml:space="preserve"> proses </w:t>
            </w:r>
            <w:proofErr w:type="spellStart"/>
            <w:r w:rsidR="00CA0D3C">
              <w:rPr>
                <w:b w:val="0"/>
                <w:bCs/>
              </w:rPr>
              <w:t>pembacaan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citra</w:t>
            </w:r>
            <w:proofErr w:type="spellEnd"/>
            <w:r w:rsidR="00CA0D3C">
              <w:rPr>
                <w:b w:val="0"/>
                <w:bCs/>
              </w:rPr>
              <w:t xml:space="preserve">. Oleh </w:t>
            </w:r>
            <w:proofErr w:type="spellStart"/>
            <w:r w:rsidR="00CA0D3C">
              <w:rPr>
                <w:b w:val="0"/>
                <w:bCs/>
              </w:rPr>
              <w:t>karena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itu</w:t>
            </w:r>
            <w:proofErr w:type="spellEnd"/>
            <w:r w:rsidR="00CA0D3C">
              <w:rPr>
                <w:b w:val="0"/>
                <w:bCs/>
              </w:rPr>
              <w:t xml:space="preserve">, </w:t>
            </w:r>
            <w:proofErr w:type="spellStart"/>
            <w:r w:rsidR="00CA0D3C">
              <w:rPr>
                <w:b w:val="0"/>
                <w:bCs/>
              </w:rPr>
              <w:t>sistem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ini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berdasarkan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sistem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waktu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saja</w:t>
            </w:r>
            <w:proofErr w:type="spellEnd"/>
            <w:r w:rsidR="00CA0D3C">
              <w:rPr>
                <w:b w:val="0"/>
                <w:bCs/>
              </w:rPr>
              <w:t xml:space="preserve">. Waktu </w:t>
            </w:r>
            <w:proofErr w:type="spellStart"/>
            <w:r w:rsidR="00CA0D3C">
              <w:rPr>
                <w:b w:val="0"/>
                <w:bCs/>
              </w:rPr>
              <w:t>aktif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lampu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kuning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adalah</w:t>
            </w:r>
            <w:proofErr w:type="spellEnd"/>
            <w:r w:rsidR="00CA0D3C">
              <w:rPr>
                <w:b w:val="0"/>
                <w:bCs/>
              </w:rPr>
              <w:t xml:space="preserve"> 3 </w:t>
            </w:r>
            <w:proofErr w:type="spellStart"/>
            <w:r w:rsidR="00CA0D3C">
              <w:rPr>
                <w:b w:val="0"/>
                <w:bCs/>
              </w:rPr>
              <w:t>detik</w:t>
            </w:r>
            <w:proofErr w:type="spellEnd"/>
            <w:r w:rsidR="00CA0D3C">
              <w:rPr>
                <w:b w:val="0"/>
                <w:bCs/>
              </w:rPr>
              <w:t xml:space="preserve">. </w:t>
            </w:r>
            <w:proofErr w:type="spellStart"/>
            <w:r w:rsidR="00CA0D3C">
              <w:rPr>
                <w:b w:val="0"/>
                <w:bCs/>
              </w:rPr>
              <w:t>Berikut</w:t>
            </w:r>
            <w:proofErr w:type="spellEnd"/>
            <w:r w:rsidR="00CA0D3C">
              <w:rPr>
                <w:b w:val="0"/>
                <w:bCs/>
              </w:rPr>
              <w:t xml:space="preserve"> salah </w:t>
            </w:r>
            <w:proofErr w:type="spellStart"/>
            <w:r w:rsidR="00CA0D3C">
              <w:rPr>
                <w:b w:val="0"/>
                <w:bCs/>
              </w:rPr>
              <w:t>satu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potongan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untuk</w:t>
            </w:r>
            <w:proofErr w:type="spellEnd"/>
            <w:r w:rsidR="00CA0D3C">
              <w:rPr>
                <w:b w:val="0"/>
                <w:bCs/>
              </w:rPr>
              <w:t xml:space="preserve"> </w:t>
            </w:r>
            <w:proofErr w:type="spellStart"/>
            <w:r w:rsidR="00CA0D3C">
              <w:rPr>
                <w:b w:val="0"/>
                <w:bCs/>
              </w:rPr>
              <w:t>mengendalikan</w:t>
            </w:r>
            <w:proofErr w:type="spellEnd"/>
            <w:r w:rsidR="00CA0D3C">
              <w:rPr>
                <w:b w:val="0"/>
                <w:bCs/>
              </w:rPr>
              <w:t xml:space="preserve"> salah </w:t>
            </w:r>
            <w:proofErr w:type="spellStart"/>
            <w:r w:rsidR="00CA0D3C">
              <w:rPr>
                <w:b w:val="0"/>
                <w:bCs/>
              </w:rPr>
              <w:t>satu</w:t>
            </w:r>
            <w:proofErr w:type="spellEnd"/>
            <w:r w:rsidR="00CA0D3C">
              <w:rPr>
                <w:b w:val="0"/>
                <w:bCs/>
              </w:rPr>
              <w:t xml:space="preserve"> state.</w:t>
            </w:r>
          </w:p>
          <w:p w14:paraId="272ACBFF" w14:textId="2FE0CD3B" w:rsidR="00CA0D3C" w:rsidRDefault="00CA0D3C" w:rsidP="007B2F3D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5E2E10DF" w14:textId="77777777" w:rsidR="00CA0D3C" w:rsidRPr="000C2A63" w:rsidRDefault="00CA0D3C" w:rsidP="007B2F3D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42095C4A" w14:textId="77777777" w:rsidR="007B2F3D" w:rsidRPr="00812122" w:rsidRDefault="007B2F3D" w:rsidP="007B2F3D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62FAB74F" w14:textId="6BD61D87" w:rsidR="00290599" w:rsidRDefault="00290599" w:rsidP="00290599">
            <w:pPr>
              <w:pStyle w:val="Name"/>
              <w:spacing w:line="360" w:lineRule="auto"/>
              <w:ind w:left="819"/>
              <w:jc w:val="both"/>
              <w:rPr>
                <w:b w:val="0"/>
                <w:bCs/>
              </w:rPr>
            </w:pPr>
          </w:p>
          <w:p w14:paraId="21BB07C2" w14:textId="4274FEA0" w:rsidR="00290599" w:rsidRDefault="00CA0D3C" w:rsidP="00290599">
            <w:pPr>
              <w:pStyle w:val="Name"/>
              <w:spacing w:line="360" w:lineRule="auto"/>
              <w:ind w:left="459"/>
              <w:jc w:val="both"/>
              <w:rPr>
                <w:b w:val="0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0688E6C5" wp14:editId="6DE0B34D">
                  <wp:simplePos x="0" y="0"/>
                  <wp:positionH relativeFrom="column">
                    <wp:posOffset>1036955</wp:posOffset>
                  </wp:positionH>
                  <wp:positionV relativeFrom="paragraph">
                    <wp:posOffset>3175</wp:posOffset>
                  </wp:positionV>
                  <wp:extent cx="4274820" cy="4707255"/>
                  <wp:effectExtent l="0" t="0" r="0" b="0"/>
                  <wp:wrapTopAndBottom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470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3DAD92C" w14:textId="1AD82DBA" w:rsidR="006B6009" w:rsidRPr="00177F3F" w:rsidRDefault="006B6009" w:rsidP="006B6009">
            <w:pPr>
              <w:pStyle w:val="Name"/>
              <w:ind w:left="819"/>
              <w:jc w:val="left"/>
              <w:rPr>
                <w:sz w:val="36"/>
                <w:szCs w:val="28"/>
              </w:rPr>
            </w:pPr>
          </w:p>
        </w:tc>
      </w:tr>
      <w:tr w:rsidR="006B6009" w14:paraId="3917A62E" w14:textId="77777777" w:rsidTr="00FB1F4A">
        <w:trPr>
          <w:trHeight w:val="5931"/>
        </w:trPr>
        <w:tc>
          <w:tcPr>
            <w:tcW w:w="9999" w:type="dxa"/>
          </w:tcPr>
          <w:p w14:paraId="4DC27BE4" w14:textId="1D9AB1FA" w:rsidR="006B6009" w:rsidRPr="00177F3F" w:rsidRDefault="004517ED" w:rsidP="00177F3F">
            <w:pPr>
              <w:pStyle w:val="Name"/>
              <w:jc w:val="left"/>
              <w:rPr>
                <w:sz w:val="36"/>
                <w:szCs w:val="28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DD80ECD" wp14:editId="4C2B80A3">
                      <wp:simplePos x="0" y="0"/>
                      <wp:positionH relativeFrom="column">
                        <wp:posOffset>3517900</wp:posOffset>
                      </wp:positionH>
                      <wp:positionV relativeFrom="paragraph">
                        <wp:posOffset>2695998</wp:posOffset>
                      </wp:positionV>
                      <wp:extent cx="1761067" cy="1143000"/>
                      <wp:effectExtent l="0" t="0" r="0" b="0"/>
                      <wp:wrapNone/>
                      <wp:docPr id="205" name="Text Box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1067" cy="1143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EA56CF" w14:textId="1C9D6123" w:rsidR="00CA0D3C" w:rsidRPr="004517ED" w:rsidRDefault="004517ED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17ED">
                                    <w:rPr>
                                      <w:color w:val="FFFFFF" w:themeColor="background1"/>
                                    </w:rPr>
                                    <w:t xml:space="preserve">Lama </w:t>
                                  </w:r>
                                  <w:proofErr w:type="spellStart"/>
                                  <w:r w:rsidRPr="004517ED">
                                    <w:rPr>
                                      <w:color w:val="FFFFFF" w:themeColor="background1"/>
                                    </w:rPr>
                                    <w:t>tidaknya</w:t>
                                  </w:r>
                                  <w:proofErr w:type="spellEnd"/>
                                  <w:r w:rsidRPr="004517ED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517ED">
                                    <w:rPr>
                                      <w:color w:val="FFFFFF" w:themeColor="background1"/>
                                    </w:rPr>
                                    <w:t>waktu</w:t>
                                  </w:r>
                                  <w:proofErr w:type="spellEnd"/>
                                  <w:r w:rsidRPr="004517ED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517ED">
                                    <w:rPr>
                                      <w:color w:val="FFFFFF" w:themeColor="background1"/>
                                    </w:rPr>
                                    <w:t>hijau</w:t>
                                  </w:r>
                                  <w:proofErr w:type="spellEnd"/>
                                  <w:r w:rsidRPr="004517ED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517ED">
                                    <w:rPr>
                                      <w:color w:val="FFFFFF" w:themeColor="background1"/>
                                    </w:rPr>
                                    <w:t>ditentukan</w:t>
                                  </w:r>
                                  <w:proofErr w:type="spellEnd"/>
                                  <w:r w:rsidRPr="004517ED">
                                    <w:rPr>
                                      <w:color w:val="FFFFFF" w:themeColor="background1"/>
                                    </w:rPr>
                                    <w:t xml:space="preserve"> oleh </w:t>
                                  </w:r>
                                  <w:proofErr w:type="spellStart"/>
                                  <w:r w:rsidRPr="004517ED">
                                    <w:rPr>
                                      <w:color w:val="FFFFFF" w:themeColor="background1"/>
                                    </w:rPr>
                                    <w:t>perhitungan</w:t>
                                  </w:r>
                                  <w:proofErr w:type="spellEnd"/>
                                  <w:r w:rsidRPr="004517ED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517ED">
                                    <w:rPr>
                                      <w:color w:val="FFFFFF" w:themeColor="background1"/>
                                    </w:rPr>
                                    <w:t>sebelumnya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D80ECD" id="Text Box 205" o:spid="_x0000_s1043" type="#_x0000_t202" style="position:absolute;margin-left:277pt;margin-top:212.3pt;width:138.65pt;height:9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" filled="f" stroked="f" strokeweight=".5pt">
                      <v:textbox>
                        <w:txbxContent>
                          <w:p w14:paraId="04EA56CF" w14:textId="1C9D6123" w:rsidR="00CA0D3C" w:rsidRPr="004517ED" w:rsidRDefault="004517E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17ED">
                              <w:rPr>
                                <w:color w:val="FFFFFF" w:themeColor="background1"/>
                              </w:rPr>
                              <w:t xml:space="preserve">Lama </w:t>
                            </w:r>
                            <w:proofErr w:type="spellStart"/>
                            <w:r w:rsidRPr="004517ED">
                              <w:rPr>
                                <w:color w:val="FFFFFF" w:themeColor="background1"/>
                              </w:rPr>
                              <w:t>tidaknya</w:t>
                            </w:r>
                            <w:proofErr w:type="spellEnd"/>
                            <w:r w:rsidRPr="004517ED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4517ED">
                              <w:rPr>
                                <w:color w:val="FFFFFF" w:themeColor="background1"/>
                              </w:rPr>
                              <w:t>waktu</w:t>
                            </w:r>
                            <w:proofErr w:type="spellEnd"/>
                            <w:r w:rsidRPr="004517ED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4517ED">
                              <w:rPr>
                                <w:color w:val="FFFFFF" w:themeColor="background1"/>
                              </w:rPr>
                              <w:t>hijau</w:t>
                            </w:r>
                            <w:proofErr w:type="spellEnd"/>
                            <w:r w:rsidRPr="004517ED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4517ED">
                              <w:rPr>
                                <w:color w:val="FFFFFF" w:themeColor="background1"/>
                              </w:rPr>
                              <w:t>ditentukan</w:t>
                            </w:r>
                            <w:proofErr w:type="spellEnd"/>
                            <w:r w:rsidRPr="004517ED">
                              <w:rPr>
                                <w:color w:val="FFFFFF" w:themeColor="background1"/>
                              </w:rPr>
                              <w:t xml:space="preserve"> oleh </w:t>
                            </w:r>
                            <w:proofErr w:type="spellStart"/>
                            <w:r w:rsidRPr="004517ED">
                              <w:rPr>
                                <w:color w:val="FFFFFF" w:themeColor="background1"/>
                              </w:rPr>
                              <w:t>perhitungan</w:t>
                            </w:r>
                            <w:proofErr w:type="spellEnd"/>
                            <w:r w:rsidRPr="004517ED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4517ED">
                              <w:rPr>
                                <w:color w:val="FFFFFF" w:themeColor="background1"/>
                              </w:rPr>
                              <w:t>sebelumnya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E1196E1" wp14:editId="3F269BA4">
                      <wp:simplePos x="0" y="0"/>
                      <wp:positionH relativeFrom="column">
                        <wp:posOffset>1189144</wp:posOffset>
                      </wp:positionH>
                      <wp:positionV relativeFrom="paragraph">
                        <wp:posOffset>2280920</wp:posOffset>
                      </wp:positionV>
                      <wp:extent cx="2302934" cy="1498600"/>
                      <wp:effectExtent l="19050" t="19050" r="40640" b="44450"/>
                      <wp:wrapNone/>
                      <wp:docPr id="204" name="Rectangle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2934" cy="1498600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00B05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B46B93A" id="Rectangle 204" o:spid="_x0000_s1026" style="position:absolute;margin-left:93.65pt;margin-top:179.6pt;width:181.35pt;height:11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" filled="f" strokecolor="#00b050" strokeweight="4.5pt">
                      <v:stroke joinstyle="round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49020" behindDoc="0" locked="0" layoutInCell="1" allowOverlap="1" wp14:anchorId="3334C3B1" wp14:editId="7F156A61">
                  <wp:simplePos x="0" y="0"/>
                  <wp:positionH relativeFrom="column">
                    <wp:posOffset>1113367</wp:posOffset>
                  </wp:positionH>
                  <wp:positionV relativeFrom="paragraph">
                    <wp:posOffset>-424</wp:posOffset>
                  </wp:positionV>
                  <wp:extent cx="4478655" cy="6617335"/>
                  <wp:effectExtent l="0" t="0" r="0" b="0"/>
                  <wp:wrapTopAndBottom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655" cy="661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A0D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B98E379" wp14:editId="3C5696E1">
                      <wp:simplePos x="0" y="0"/>
                      <wp:positionH relativeFrom="column">
                        <wp:posOffset>3323167</wp:posOffset>
                      </wp:positionH>
                      <wp:positionV relativeFrom="paragraph">
                        <wp:posOffset>3339465</wp:posOffset>
                      </wp:positionV>
                      <wp:extent cx="321733" cy="1261533"/>
                      <wp:effectExtent l="0" t="0" r="2540" b="0"/>
                      <wp:wrapNone/>
                      <wp:docPr id="203" name="Arrow: Curved Left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1733" cy="1261533"/>
                              </a:xfrm>
                              <a:prstGeom prst="curvedLeftArrow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0E5D136"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Arrow: Curved Left 203" o:spid="_x0000_s1026" type="#_x0000_t103" style="position:absolute;margin-left:261.65pt;margin-top:262.95pt;width:25.35pt;height:99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" adj="18846,20912,5400" fillcolor="white [3212]" stroked="f" strokeweight="2pt"/>
                  </w:pict>
                </mc:Fallback>
              </mc:AlternateContent>
            </w:r>
            <w:r w:rsidR="00CA0D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79E4348" wp14:editId="4D4BBF32">
                      <wp:simplePos x="0" y="0"/>
                      <wp:positionH relativeFrom="column">
                        <wp:posOffset>3798993</wp:posOffset>
                      </wp:positionH>
                      <wp:positionV relativeFrom="paragraph">
                        <wp:posOffset>1908598</wp:posOffset>
                      </wp:positionV>
                      <wp:extent cx="1354666" cy="914400"/>
                      <wp:effectExtent l="0" t="0" r="0" b="0"/>
                      <wp:wrapNone/>
                      <wp:docPr id="202" name="Text Box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54666" cy="91440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noFill/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83953F" w14:textId="5B7FE526" w:rsidR="00CA0D3C" w:rsidRPr="00CA0D3C" w:rsidRDefault="00CA0D3C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 w:rsidRPr="00CA0D3C">
                                    <w:rPr>
                                      <w:color w:val="FFFFFF" w:themeColor="background1"/>
                                    </w:rPr>
                                    <w:t>Pindah</w:t>
                                  </w:r>
                                  <w:proofErr w:type="spellEnd"/>
                                  <w:r w:rsidRPr="00CA0D3C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A0D3C">
                                    <w:rPr>
                                      <w:color w:val="FFFFFF" w:themeColor="background1"/>
                                    </w:rPr>
                                    <w:t>ke</w:t>
                                  </w:r>
                                  <w:proofErr w:type="spellEnd"/>
                                  <w:r w:rsidRPr="00CA0D3C">
                                    <w:rPr>
                                      <w:color w:val="FFFFFF" w:themeColor="background1"/>
                                    </w:rPr>
                                    <w:t xml:space="preserve"> state </w:t>
                                  </w:r>
                                  <w:proofErr w:type="spellStart"/>
                                  <w:r w:rsidRPr="00CA0D3C">
                                    <w:rPr>
                                      <w:color w:val="FFFFFF" w:themeColor="background1"/>
                                    </w:rPr>
                                    <w:t>berikutnya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79E4348" id="Text Box 202" o:spid="_x0000_s1044" type="#_x0000_t202" style="position:absolute;margin-left:299.15pt;margin-top:150.3pt;width:106.65pt;height:1in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" filled="f" stroked="f">
                      <v:stroke joinstyle="round"/>
                      <v:textbox>
                        <w:txbxContent>
                          <w:p w14:paraId="7F83953F" w14:textId="5B7FE526" w:rsidR="00CA0D3C" w:rsidRPr="00CA0D3C" w:rsidRDefault="00CA0D3C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CA0D3C">
                              <w:rPr>
                                <w:color w:val="FFFFFF" w:themeColor="background1"/>
                              </w:rPr>
                              <w:t>Pindah</w:t>
                            </w:r>
                            <w:proofErr w:type="spellEnd"/>
                            <w:r w:rsidRPr="00CA0D3C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A0D3C">
                              <w:rPr>
                                <w:color w:val="FFFFFF" w:themeColor="background1"/>
                              </w:rPr>
                              <w:t>ke</w:t>
                            </w:r>
                            <w:proofErr w:type="spellEnd"/>
                            <w:r w:rsidRPr="00CA0D3C">
                              <w:rPr>
                                <w:color w:val="FFFFFF" w:themeColor="background1"/>
                              </w:rPr>
                              <w:t xml:space="preserve"> state </w:t>
                            </w:r>
                            <w:proofErr w:type="spellStart"/>
                            <w:r w:rsidRPr="00CA0D3C">
                              <w:rPr>
                                <w:color w:val="FFFFFF" w:themeColor="background1"/>
                              </w:rPr>
                              <w:t>berikutnya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A0D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66F4FD0" wp14:editId="18B24CCB">
                      <wp:simplePos x="0" y="0"/>
                      <wp:positionH relativeFrom="column">
                        <wp:posOffset>3326977</wp:posOffset>
                      </wp:positionH>
                      <wp:positionV relativeFrom="paragraph">
                        <wp:posOffset>533189</wp:posOffset>
                      </wp:positionV>
                      <wp:extent cx="2057400" cy="914400"/>
                      <wp:effectExtent l="0" t="0" r="0" b="0"/>
                      <wp:wrapNone/>
                      <wp:docPr id="199" name="Text Box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57400" cy="914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84121D" w14:textId="77777777" w:rsidR="00CA0D3C" w:rsidRPr="00CA0D3C" w:rsidRDefault="00CA0D3C" w:rsidP="00CA0D3C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CA0D3C">
                                    <w:rPr>
                                      <w:color w:val="FFFFFF" w:themeColor="background1"/>
                                    </w:rPr>
                                    <w:t xml:space="preserve">Proses </w:t>
                                  </w:r>
                                  <w:proofErr w:type="spellStart"/>
                                  <w:r w:rsidRPr="00CA0D3C">
                                    <w:rPr>
                                      <w:color w:val="FFFFFF" w:themeColor="background1"/>
                                    </w:rPr>
                                    <w:t>ini</w:t>
                                  </w:r>
                                  <w:proofErr w:type="spellEnd"/>
                                  <w:r w:rsidRPr="00CA0D3C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A0D3C">
                                    <w:rPr>
                                      <w:color w:val="FFFFFF" w:themeColor="background1"/>
                                    </w:rPr>
                                    <w:t>berlangsung</w:t>
                                  </w:r>
                                  <w:proofErr w:type="spellEnd"/>
                                  <w:r w:rsidRPr="00CA0D3C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A0D3C">
                                    <w:rPr>
                                      <w:color w:val="FFFFFF" w:themeColor="background1"/>
                                    </w:rPr>
                                    <w:t>selama</w:t>
                                  </w:r>
                                  <w:proofErr w:type="spellEnd"/>
                                  <w:r w:rsidRPr="00CA0D3C">
                                    <w:rPr>
                                      <w:color w:val="FFFFFF" w:themeColor="background1"/>
                                    </w:rPr>
                                    <w:t xml:space="preserve"> 3 </w:t>
                                  </w:r>
                                  <w:proofErr w:type="spellStart"/>
                                  <w:r w:rsidRPr="00CA0D3C">
                                    <w:rPr>
                                      <w:color w:val="FFFFFF" w:themeColor="background1"/>
                                    </w:rPr>
                                    <w:t>detik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realtime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66F4FD0" id="Text Box 199" o:spid="_x0000_s1045" type="#_x0000_t202" style="position:absolute;margin-left:261.95pt;margin-top:42pt;width:162pt;height:1in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" filled="f" stroked="f">
                      <v:textbox>
                        <w:txbxContent>
                          <w:p w14:paraId="1B84121D" w14:textId="77777777" w:rsidR="00CA0D3C" w:rsidRPr="00CA0D3C" w:rsidRDefault="00CA0D3C" w:rsidP="00CA0D3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A0D3C">
                              <w:rPr>
                                <w:color w:val="FFFFFF" w:themeColor="background1"/>
                              </w:rPr>
                              <w:t xml:space="preserve">Proses </w:t>
                            </w:r>
                            <w:proofErr w:type="spellStart"/>
                            <w:r w:rsidRPr="00CA0D3C">
                              <w:rPr>
                                <w:color w:val="FFFFFF" w:themeColor="background1"/>
                              </w:rPr>
                              <w:t>ini</w:t>
                            </w:r>
                            <w:proofErr w:type="spellEnd"/>
                            <w:r w:rsidRPr="00CA0D3C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A0D3C">
                              <w:rPr>
                                <w:color w:val="FFFFFF" w:themeColor="background1"/>
                              </w:rPr>
                              <w:t>berlangsung</w:t>
                            </w:r>
                            <w:proofErr w:type="spellEnd"/>
                            <w:r w:rsidRPr="00CA0D3C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A0D3C">
                              <w:rPr>
                                <w:color w:val="FFFFFF" w:themeColor="background1"/>
                              </w:rPr>
                              <w:t>selama</w:t>
                            </w:r>
                            <w:proofErr w:type="spellEnd"/>
                            <w:r w:rsidRPr="00CA0D3C">
                              <w:rPr>
                                <w:color w:val="FFFFFF" w:themeColor="background1"/>
                              </w:rPr>
                              <w:t xml:space="preserve"> 3 </w:t>
                            </w:r>
                            <w:proofErr w:type="spellStart"/>
                            <w:r w:rsidRPr="00CA0D3C">
                              <w:rPr>
                                <w:color w:val="FFFFFF" w:themeColor="background1"/>
                              </w:rPr>
                              <w:t>detik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realtime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A0D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9CFD7CC" wp14:editId="6573FA32">
                      <wp:simplePos x="0" y="0"/>
                      <wp:positionH relativeFrom="column">
                        <wp:posOffset>3390900</wp:posOffset>
                      </wp:positionH>
                      <wp:positionV relativeFrom="paragraph">
                        <wp:posOffset>1739265</wp:posOffset>
                      </wp:positionV>
                      <wp:extent cx="254000" cy="1016000"/>
                      <wp:effectExtent l="0" t="0" r="12700" b="12700"/>
                      <wp:wrapNone/>
                      <wp:docPr id="200" name="Arrow: Curved Left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1016000"/>
                              </a:xfrm>
                              <a:prstGeom prst="curvedLeftArrow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85B6E8" id="Arrow: Curved Left 200" o:spid="_x0000_s1026" type="#_x0000_t103" style="position:absolute;margin-left:267pt;margin-top:136.95pt;width:20pt;height:80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" adj="18900,20925,5400" fillcolor="white [3212]" strokecolor="white [3212]" strokeweight="2pt"/>
                  </w:pict>
                </mc:Fallback>
              </mc:AlternateContent>
            </w:r>
            <w:r w:rsidR="00CA0D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FD9E497" wp14:editId="62854704">
                      <wp:simplePos x="0" y="0"/>
                      <wp:positionH relativeFrom="column">
                        <wp:posOffset>1096433</wp:posOffset>
                      </wp:positionH>
                      <wp:positionV relativeFrom="paragraph">
                        <wp:posOffset>130598</wp:posOffset>
                      </wp:positionV>
                      <wp:extent cx="2700867" cy="2032000"/>
                      <wp:effectExtent l="19050" t="19050" r="23495" b="25400"/>
                      <wp:wrapNone/>
                      <wp:docPr id="198" name="Rectangle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0867" cy="2032000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61D76D4" id="Rectangle 198" o:spid="_x0000_s1026" style="position:absolute;margin-left:86.35pt;margin-top:10.3pt;width:212.65pt;height:16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" filled="f" strokecolor="red" strokeweight="3pt">
                      <v:stroke joinstyle="round"/>
                    </v:rect>
                  </w:pict>
                </mc:Fallback>
              </mc:AlternateContent>
            </w:r>
          </w:p>
        </w:tc>
      </w:tr>
    </w:tbl>
    <w:p w14:paraId="5AD5CA58" w14:textId="3BF2C1E2" w:rsidR="0087605E" w:rsidRDefault="00CA0D3C" w:rsidP="00DF027C">
      <w:r>
        <w:rPr>
          <w:noProof/>
        </w:rPr>
        <w:drawing>
          <wp:inline distT="0" distB="0" distL="0" distR="0" wp14:anchorId="5F8AC963" wp14:editId="58097579">
            <wp:extent cx="2057400" cy="91440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04DEAE" w14:textId="34DFA269" w:rsidR="004517ED" w:rsidRDefault="004517ED" w:rsidP="00DF027C"/>
    <w:p w14:paraId="026670E3" w14:textId="2F0566AB" w:rsidR="004517ED" w:rsidRDefault="004517ED" w:rsidP="00DF027C"/>
    <w:p w14:paraId="0860D3B5" w14:textId="2399F6D1" w:rsidR="004517ED" w:rsidRDefault="004517ED" w:rsidP="004517ED">
      <w:pPr>
        <w:pStyle w:val="Name"/>
        <w:jc w:val="left"/>
        <w:rPr>
          <w:sz w:val="36"/>
          <w:szCs w:val="28"/>
        </w:rPr>
      </w:pPr>
      <w:proofErr w:type="spellStart"/>
      <w:r w:rsidRPr="004517ED">
        <w:rPr>
          <w:sz w:val="36"/>
          <w:szCs w:val="28"/>
        </w:rPr>
        <w:lastRenderedPageBreak/>
        <w:t>Source_code</w:t>
      </w:r>
      <w:proofErr w:type="spellEnd"/>
    </w:p>
    <w:p w14:paraId="107A7B95" w14:textId="77777777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649E70F6" w14:textId="420E78DE" w:rsidR="004517ED" w:rsidRDefault="004517ED" w:rsidP="004517ED">
      <w:pPr>
        <w:pStyle w:val="Name"/>
        <w:numPr>
          <w:ilvl w:val="0"/>
          <w:numId w:val="8"/>
        </w:numPr>
        <w:ind w:left="426" w:hanging="426"/>
        <w:jc w:val="left"/>
        <w:rPr>
          <w:sz w:val="36"/>
          <w:szCs w:val="28"/>
        </w:rPr>
      </w:pPr>
      <w:r>
        <w:rPr>
          <w:noProof/>
          <w:sz w:val="36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BA2C93" wp14:editId="1953E1E9">
                <wp:simplePos x="0" y="0"/>
                <wp:positionH relativeFrom="margin">
                  <wp:align>center</wp:align>
                </wp:positionH>
                <wp:positionV relativeFrom="paragraph">
                  <wp:posOffset>307975</wp:posOffset>
                </wp:positionV>
                <wp:extent cx="6366934" cy="3894667"/>
                <wp:effectExtent l="0" t="0" r="15240" b="10795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6934" cy="389466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8419A0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imutils.video</w:t>
                            </w:r>
                            <w:proofErr w:type="spellEnd"/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import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VideoStream</w:t>
                            </w:r>
                            <w:proofErr w:type="spellEnd"/>
                          </w:p>
                          <w:p w14:paraId="3CD7E06C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import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imagezmq</w:t>
                            </w:r>
                            <w:proofErr w:type="spellEnd"/>
                          </w:p>
                          <w:p w14:paraId="40C96C25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import socket</w:t>
                            </w:r>
                          </w:p>
                          <w:p w14:paraId="0A46AA47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import time</w:t>
                            </w:r>
                          </w:p>
                          <w:p w14:paraId="53FF094F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import cv2</w:t>
                            </w:r>
                          </w:p>
                          <w:p w14:paraId="7A14F948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import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imutils</w:t>
                            </w:r>
                            <w:proofErr w:type="spellEnd"/>
                          </w:p>
                          <w:p w14:paraId="11AC3A57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</w:p>
                          <w:p w14:paraId="1746E6C3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</w:p>
                          <w:p w14:paraId="160F8170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sender = </w:t>
                            </w:r>
                            <w:proofErr w:type="spellStart"/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imagezmq.ImageSender</w:t>
                            </w:r>
                            <w:proofErr w:type="spellEnd"/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(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connect_to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="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tcp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://192.168.3.101:5555")</w:t>
                            </w:r>
                          </w:p>
                          <w:p w14:paraId="6BE55ACF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rpiName2 = </w:t>
                            </w:r>
                            <w:proofErr w:type="spellStart"/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socket.gethostname</w:t>
                            </w:r>
                            <w:proofErr w:type="spellEnd"/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()</w:t>
                            </w:r>
                          </w:p>
                          <w:p w14:paraId="58D9AF15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#vs =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VideoStream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(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src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=0</w:t>
                            </w:r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).start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()</w:t>
                            </w:r>
                          </w:p>
                          <w:p w14:paraId="321EAA72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vs = cv2.VideoCapture("data.mp4")</w:t>
                            </w:r>
                          </w:p>
                          <w:p w14:paraId="5D7DADE1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(2.0)</w:t>
                            </w:r>
                          </w:p>
                          <w:p w14:paraId="3984821B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</w:t>
                            </w:r>
                          </w:p>
                          <w:p w14:paraId="2B8018D5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while True:</w:t>
                            </w:r>
                          </w:p>
                          <w:p w14:paraId="6C4560BE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#</w:t>
                            </w:r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print(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"sending data to server ....", end="\r")</w:t>
                            </w:r>
                          </w:p>
                          <w:p w14:paraId="3C9D5029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ret, frame = </w:t>
                            </w:r>
                            <w:proofErr w:type="spellStart"/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vs.read</w:t>
                            </w:r>
                            <w:proofErr w:type="spellEnd"/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()</w:t>
                            </w:r>
                          </w:p>
                          <w:p w14:paraId="7A19078A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frame = </w:t>
                            </w:r>
                            <w:proofErr w:type="spellStart"/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imutils.resize</w:t>
                            </w:r>
                            <w:proofErr w:type="spellEnd"/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(frame, width=320)</w:t>
                            </w:r>
                          </w:p>
                          <w:p w14:paraId="2D432063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sender.send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_image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</w:rPr>
                              <w:t>(rpiName2, frame)</w:t>
                            </w:r>
                          </w:p>
                          <w:p w14:paraId="6095504E" w14:textId="033E3522" w:rsidR="004517ED" w:rsidRDefault="004517ED" w:rsidP="004517ED">
                            <w:pPr>
                              <w:jc w:val="center"/>
                            </w:pP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A2C93" id="Rectangle 206" o:spid="_x0000_s1046" style="position:absolute;left:0;text-align:left;margin-left:0;margin-top:24.25pt;width:501.35pt;height:306.65pt;z-index:2517012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" filled="f" strokecolor="#0f0d29 [3200]">
                <v:stroke joinstyle="round"/>
                <v:textbox>
                  <w:txbxContent>
                    <w:p w14:paraId="4E8419A0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 xml:space="preserve">from </w:t>
                      </w:r>
                      <w:proofErr w:type="spellStart"/>
                      <w:proofErr w:type="gramStart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imutils.video</w:t>
                      </w:r>
                      <w:proofErr w:type="spellEnd"/>
                      <w:proofErr w:type="gramEnd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 xml:space="preserve"> import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VideoStream</w:t>
                      </w:r>
                      <w:proofErr w:type="spellEnd"/>
                    </w:p>
                    <w:p w14:paraId="3CD7E06C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 xml:space="preserve">import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imagezmq</w:t>
                      </w:r>
                      <w:proofErr w:type="spellEnd"/>
                    </w:p>
                    <w:p w14:paraId="40C96C25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import socket</w:t>
                      </w:r>
                    </w:p>
                    <w:p w14:paraId="0A46AA47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import time</w:t>
                      </w:r>
                    </w:p>
                    <w:p w14:paraId="53FF094F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import cv2</w:t>
                      </w:r>
                    </w:p>
                    <w:p w14:paraId="7A14F948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 xml:space="preserve">import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imutils</w:t>
                      </w:r>
                      <w:proofErr w:type="spellEnd"/>
                    </w:p>
                    <w:p w14:paraId="11AC3A57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</w:p>
                    <w:p w14:paraId="1746E6C3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</w:p>
                    <w:p w14:paraId="160F8170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 xml:space="preserve">sender = </w:t>
                      </w:r>
                      <w:proofErr w:type="spellStart"/>
                      <w:proofErr w:type="gramStart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imagezmq.ImageSender</w:t>
                      </w:r>
                      <w:proofErr w:type="spellEnd"/>
                      <w:proofErr w:type="gramEnd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(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connect_to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="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tcp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://192.168.3.101:5555")</w:t>
                      </w:r>
                    </w:p>
                    <w:p w14:paraId="6BE55ACF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 xml:space="preserve">rpiName2 = </w:t>
                      </w:r>
                      <w:proofErr w:type="spellStart"/>
                      <w:proofErr w:type="gramStart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socket.gethostname</w:t>
                      </w:r>
                      <w:proofErr w:type="spellEnd"/>
                      <w:proofErr w:type="gramEnd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()</w:t>
                      </w:r>
                    </w:p>
                    <w:p w14:paraId="58D9AF15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 xml:space="preserve">#vs =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VideoStream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(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src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=0</w:t>
                      </w:r>
                      <w:proofErr w:type="gramStart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).start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()</w:t>
                      </w:r>
                    </w:p>
                    <w:p w14:paraId="321EAA72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vs = cv2.VideoCapture("data.mp4")</w:t>
                      </w:r>
                    </w:p>
                    <w:p w14:paraId="5D7DADE1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spellStart"/>
                      <w:proofErr w:type="gramStart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time.sleep</w:t>
                      </w:r>
                      <w:proofErr w:type="spellEnd"/>
                      <w:proofErr w:type="gramEnd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(2.0)</w:t>
                      </w:r>
                    </w:p>
                    <w:p w14:paraId="3984821B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 xml:space="preserve"> </w:t>
                      </w:r>
                    </w:p>
                    <w:p w14:paraId="2B8018D5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while True:</w:t>
                      </w:r>
                    </w:p>
                    <w:p w14:paraId="6C4560BE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 xml:space="preserve">    #</w:t>
                      </w:r>
                      <w:proofErr w:type="gramStart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print(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"sending data to server ....", end="\r")</w:t>
                      </w:r>
                    </w:p>
                    <w:p w14:paraId="3C9D5029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 xml:space="preserve">    ret, frame = </w:t>
                      </w:r>
                      <w:proofErr w:type="spellStart"/>
                      <w:proofErr w:type="gramStart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vs.read</w:t>
                      </w:r>
                      <w:proofErr w:type="spellEnd"/>
                      <w:proofErr w:type="gramEnd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()</w:t>
                      </w:r>
                    </w:p>
                    <w:p w14:paraId="7A19078A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 xml:space="preserve">    frame = </w:t>
                      </w:r>
                      <w:proofErr w:type="spellStart"/>
                      <w:proofErr w:type="gramStart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imutils.resize</w:t>
                      </w:r>
                      <w:proofErr w:type="spellEnd"/>
                      <w:proofErr w:type="gramEnd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(frame, width=320)</w:t>
                      </w:r>
                    </w:p>
                    <w:p w14:paraId="2D432063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 xml:space="preserve">    </w:t>
                      </w:r>
                      <w:proofErr w:type="spellStart"/>
                      <w:proofErr w:type="gramStart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sender.send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_image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2"/>
                        </w:rPr>
                        <w:t>(rpiName2, frame)</w:t>
                      </w:r>
                    </w:p>
                    <w:p w14:paraId="6095504E" w14:textId="033E3522" w:rsidR="004517ED" w:rsidRDefault="004517ED" w:rsidP="004517ED">
                      <w:pPr>
                        <w:jc w:val="center"/>
                      </w:pPr>
                      <w: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sz w:val="36"/>
          <w:szCs w:val="28"/>
        </w:rPr>
        <w:t xml:space="preserve">Code </w:t>
      </w:r>
      <w:proofErr w:type="spellStart"/>
      <w:r>
        <w:rPr>
          <w:sz w:val="36"/>
          <w:szCs w:val="28"/>
        </w:rPr>
        <w:t>untuk</w:t>
      </w:r>
      <w:proofErr w:type="spellEnd"/>
      <w:r>
        <w:rPr>
          <w:sz w:val="36"/>
          <w:szCs w:val="28"/>
        </w:rPr>
        <w:t xml:space="preserve"> </w:t>
      </w:r>
      <w:proofErr w:type="spellStart"/>
      <w:r>
        <w:rPr>
          <w:sz w:val="36"/>
          <w:szCs w:val="28"/>
        </w:rPr>
        <w:t>setiap</w:t>
      </w:r>
      <w:proofErr w:type="spellEnd"/>
      <w:r>
        <w:rPr>
          <w:sz w:val="36"/>
          <w:szCs w:val="28"/>
        </w:rPr>
        <w:t xml:space="preserve"> node</w:t>
      </w:r>
    </w:p>
    <w:p w14:paraId="403FB297" w14:textId="66B331CE" w:rsidR="004517ED" w:rsidRPr="004517ED" w:rsidRDefault="004517ED" w:rsidP="004517ED"/>
    <w:p w14:paraId="038A9BB5" w14:textId="7784297F" w:rsidR="004517ED" w:rsidRPr="004517ED" w:rsidRDefault="004517ED" w:rsidP="004517ED"/>
    <w:p w14:paraId="2438D690" w14:textId="338C1BAB" w:rsidR="004517ED" w:rsidRPr="004517ED" w:rsidRDefault="004517ED" w:rsidP="004517ED"/>
    <w:p w14:paraId="210E424B" w14:textId="3B12028D" w:rsidR="004517ED" w:rsidRPr="004517ED" w:rsidRDefault="004517ED" w:rsidP="004517ED"/>
    <w:p w14:paraId="3CF8A3C1" w14:textId="29AEF65C" w:rsidR="004517ED" w:rsidRPr="004517ED" w:rsidRDefault="004517ED" w:rsidP="004517ED"/>
    <w:p w14:paraId="382DF9B2" w14:textId="5A78A5D4" w:rsidR="004517ED" w:rsidRPr="004517ED" w:rsidRDefault="004517ED" w:rsidP="004517ED"/>
    <w:p w14:paraId="27173A86" w14:textId="412CF56E" w:rsidR="004517ED" w:rsidRPr="004517ED" w:rsidRDefault="004517ED" w:rsidP="004517ED"/>
    <w:p w14:paraId="74D05320" w14:textId="308EF7A8" w:rsidR="004517ED" w:rsidRPr="004517ED" w:rsidRDefault="004517ED" w:rsidP="004517ED"/>
    <w:p w14:paraId="05F6C844" w14:textId="676D9B9D" w:rsidR="004517ED" w:rsidRPr="004517ED" w:rsidRDefault="004517ED" w:rsidP="004517ED"/>
    <w:p w14:paraId="72F7B7BD" w14:textId="409FBF76" w:rsidR="004517ED" w:rsidRPr="004517ED" w:rsidRDefault="004517ED" w:rsidP="004517ED"/>
    <w:p w14:paraId="4A277258" w14:textId="665A7022" w:rsidR="004517ED" w:rsidRPr="004517ED" w:rsidRDefault="004517ED" w:rsidP="004517ED"/>
    <w:p w14:paraId="368CC435" w14:textId="515008C2" w:rsidR="004517ED" w:rsidRPr="004517ED" w:rsidRDefault="004517ED" w:rsidP="004517ED"/>
    <w:p w14:paraId="066CDCB6" w14:textId="44D2D185" w:rsidR="004517ED" w:rsidRPr="004517ED" w:rsidRDefault="004517ED" w:rsidP="004517ED"/>
    <w:p w14:paraId="76446139" w14:textId="3852BFE5" w:rsidR="004517ED" w:rsidRPr="004517ED" w:rsidRDefault="004517ED" w:rsidP="004517ED"/>
    <w:p w14:paraId="59987527" w14:textId="43738CA5" w:rsidR="004517ED" w:rsidRPr="004517ED" w:rsidRDefault="004517ED" w:rsidP="004517ED"/>
    <w:p w14:paraId="6C1EA574" w14:textId="62A05437" w:rsidR="004517ED" w:rsidRPr="004517ED" w:rsidRDefault="004517ED" w:rsidP="004517ED"/>
    <w:p w14:paraId="61C23B25" w14:textId="3906A4CA" w:rsidR="004517ED" w:rsidRDefault="004517ED" w:rsidP="004517ED">
      <w:pPr>
        <w:pStyle w:val="Name"/>
        <w:numPr>
          <w:ilvl w:val="0"/>
          <w:numId w:val="8"/>
        </w:numPr>
        <w:ind w:left="426" w:hanging="426"/>
        <w:jc w:val="left"/>
        <w:rPr>
          <w:sz w:val="36"/>
          <w:szCs w:val="28"/>
        </w:rPr>
      </w:pPr>
      <w:r>
        <w:rPr>
          <w:sz w:val="36"/>
          <w:szCs w:val="28"/>
        </w:rPr>
        <w:t xml:space="preserve">Code </w:t>
      </w:r>
      <w:proofErr w:type="spellStart"/>
      <w:r>
        <w:rPr>
          <w:sz w:val="36"/>
          <w:szCs w:val="28"/>
        </w:rPr>
        <w:t>untuk</w:t>
      </w:r>
      <w:proofErr w:type="spellEnd"/>
      <w:r>
        <w:rPr>
          <w:sz w:val="36"/>
          <w:szCs w:val="28"/>
        </w:rPr>
        <w:t xml:space="preserve"> </w:t>
      </w:r>
      <w:proofErr w:type="spellStart"/>
      <w:r>
        <w:rPr>
          <w:sz w:val="36"/>
          <w:szCs w:val="28"/>
        </w:rPr>
        <w:t>setiap</w:t>
      </w:r>
      <w:proofErr w:type="spellEnd"/>
      <w:r>
        <w:rPr>
          <w:sz w:val="36"/>
          <w:szCs w:val="28"/>
        </w:rPr>
        <w:t xml:space="preserve"> </w:t>
      </w:r>
      <w:proofErr w:type="spellStart"/>
      <w:r>
        <w:rPr>
          <w:sz w:val="36"/>
          <w:szCs w:val="28"/>
        </w:rPr>
        <w:t>pengendali</w:t>
      </w:r>
      <w:proofErr w:type="spellEnd"/>
      <w:r>
        <w:rPr>
          <w:sz w:val="36"/>
          <w:szCs w:val="28"/>
        </w:rPr>
        <w:t xml:space="preserve"> </w:t>
      </w:r>
      <w:proofErr w:type="spellStart"/>
      <w:r>
        <w:rPr>
          <w:sz w:val="36"/>
          <w:szCs w:val="28"/>
        </w:rPr>
        <w:t>pusat</w:t>
      </w:r>
      <w:proofErr w:type="spellEnd"/>
    </w:p>
    <w:p w14:paraId="4CD4EC0F" w14:textId="5C35A474" w:rsidR="004517ED" w:rsidRDefault="004517ED" w:rsidP="004517ED">
      <w:pPr>
        <w:pStyle w:val="Name"/>
        <w:jc w:val="left"/>
        <w:rPr>
          <w:sz w:val="36"/>
          <w:szCs w:val="28"/>
        </w:rPr>
      </w:pPr>
      <w:r>
        <w:rPr>
          <w:noProof/>
          <w:sz w:val="36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FFCC6E" wp14:editId="30AE2BF7">
                <wp:simplePos x="0" y="0"/>
                <wp:positionH relativeFrom="margin">
                  <wp:align>right</wp:align>
                </wp:positionH>
                <wp:positionV relativeFrom="paragraph">
                  <wp:posOffset>278342</wp:posOffset>
                </wp:positionV>
                <wp:extent cx="6307455" cy="2590800"/>
                <wp:effectExtent l="0" t="0" r="17145" b="1905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7455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BBCDD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>imutils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>build_montages</w:t>
                            </w:r>
                            <w:proofErr w:type="spellEnd"/>
                          </w:p>
                          <w:p w14:paraId="706921E1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>from datetime import datetime</w:t>
                            </w:r>
                          </w:p>
                          <w:p w14:paraId="0C45AC67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>numpy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 xml:space="preserve"> as np</w:t>
                            </w:r>
                          </w:p>
                          <w:p w14:paraId="67F3A20A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>imagezmq</w:t>
                            </w:r>
                            <w:proofErr w:type="spellEnd"/>
                          </w:p>
                          <w:p w14:paraId="089C436F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>argparse</w:t>
                            </w:r>
                            <w:proofErr w:type="spellEnd"/>
                          </w:p>
                          <w:p w14:paraId="6DD3BF14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>imutils</w:t>
                            </w:r>
                            <w:proofErr w:type="spellEnd"/>
                          </w:p>
                          <w:p w14:paraId="6F566696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>import cv2</w:t>
                            </w:r>
                          </w:p>
                          <w:p w14:paraId="60AA804D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>import random</w:t>
                            </w:r>
                          </w:p>
                          <w:p w14:paraId="0808F4E6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>import time</w:t>
                            </w:r>
                          </w:p>
                          <w:p w14:paraId="5AA7D6BF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>import threading</w:t>
                            </w:r>
                          </w:p>
                          <w:p w14:paraId="62799A9C" w14:textId="515935AE" w:rsid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>from threading import Thread</w:t>
                            </w:r>
                          </w:p>
                          <w:p w14:paraId="666D238F" w14:textId="03FA0C81" w:rsid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</w:p>
                          <w:p w14:paraId="763ECB87" w14:textId="0F3DA8F9" w:rsid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0D3F52D4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FCC6E" id="Text Box 207" o:spid="_x0000_s1047" type="#_x0000_t202" style="position:absolute;margin-left:445.45pt;margin-top:21.9pt;width:496.65pt;height:204pt;z-index:2517022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" fillcolor="white [3201]" strokeweight=".5pt">
                <v:textbox>
                  <w:txbxContent>
                    <w:p w14:paraId="0E5BBCDD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 xml:space="preserve">from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>imutils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 xml:space="preserve"> import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>build_montages</w:t>
                      </w:r>
                      <w:proofErr w:type="spellEnd"/>
                    </w:p>
                    <w:p w14:paraId="706921E1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>from datetime import datetime</w:t>
                      </w:r>
                    </w:p>
                    <w:p w14:paraId="0C45AC67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 xml:space="preserve">import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>numpy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 xml:space="preserve"> as np</w:t>
                      </w:r>
                    </w:p>
                    <w:p w14:paraId="67F3A20A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 xml:space="preserve">import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>imagezmq</w:t>
                      </w:r>
                      <w:proofErr w:type="spellEnd"/>
                    </w:p>
                    <w:p w14:paraId="089C436F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 xml:space="preserve">import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>argparse</w:t>
                      </w:r>
                      <w:proofErr w:type="spellEnd"/>
                    </w:p>
                    <w:p w14:paraId="6DD3BF14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 xml:space="preserve">import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>imutils</w:t>
                      </w:r>
                      <w:proofErr w:type="spellEnd"/>
                    </w:p>
                    <w:p w14:paraId="6F566696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>import cv2</w:t>
                      </w:r>
                    </w:p>
                    <w:p w14:paraId="60AA804D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>import random</w:t>
                      </w:r>
                    </w:p>
                    <w:p w14:paraId="0808F4E6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>import time</w:t>
                      </w:r>
                    </w:p>
                    <w:p w14:paraId="5AA7D6BF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>import threading</w:t>
                      </w:r>
                    </w:p>
                    <w:p w14:paraId="62799A9C" w14:textId="515935AE" w:rsid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>from threading import Thread</w:t>
                      </w:r>
                    </w:p>
                    <w:p w14:paraId="666D238F" w14:textId="03FA0C81" w:rsid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</w:p>
                    <w:p w14:paraId="763ECB87" w14:textId="0F3DA8F9" w:rsid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 xml:space="preserve">            </w:t>
                      </w:r>
                    </w:p>
                    <w:p w14:paraId="0D3F52D4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BE4682" w14:textId="04737FD5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5BCA1CFE" w14:textId="7B969DEE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3C009629" w14:textId="7D8D6667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349E7082" w14:textId="3D4F0511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1B822EDA" w14:textId="6C4C1438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3DB09CEF" w14:textId="3B814894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69CA21BE" w14:textId="0A7D56E9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057BD6CE" w14:textId="7AEC4C1D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5630E5FA" w14:textId="2CF381F6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14CD818D" w14:textId="7EF24E46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30B1E025" w14:textId="5A0472AA" w:rsidR="009778CD" w:rsidRDefault="009778CD" w:rsidP="004517ED">
      <w:pPr>
        <w:pStyle w:val="Name"/>
        <w:jc w:val="left"/>
        <w:rPr>
          <w:sz w:val="36"/>
          <w:szCs w:val="28"/>
        </w:rPr>
      </w:pPr>
      <w:r>
        <w:rPr>
          <w:noProof/>
          <w:sz w:val="36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C85D65" wp14:editId="26C53223">
                <wp:simplePos x="0" y="0"/>
                <wp:positionH relativeFrom="margin">
                  <wp:align>right</wp:align>
                </wp:positionH>
                <wp:positionV relativeFrom="paragraph">
                  <wp:posOffset>-140758</wp:posOffset>
                </wp:positionV>
                <wp:extent cx="6299200" cy="8161867"/>
                <wp:effectExtent l="0" t="0" r="25400" b="10795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200" cy="8161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EF541D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def </w:t>
                            </w:r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main(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):</w:t>
                            </w:r>
                          </w:p>
                          <w:p w14:paraId="027A9EDA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parser = </w:t>
                            </w:r>
                            <w:proofErr w:type="spellStart"/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argparse.ArgumentParser</w:t>
                            </w:r>
                            <w:proofErr w:type="spellEnd"/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()</w:t>
                            </w:r>
                          </w:p>
                          <w:p w14:paraId="352CBB28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parser.add_</w:t>
                            </w:r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argument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"-p", "--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prototxt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required=True,</w:t>
                            </w:r>
                          </w:p>
                          <w:p w14:paraId="1014BC96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help="Caffe 'deploy'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prototxt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file")</w:t>
                            </w:r>
                          </w:p>
                          <w:p w14:paraId="069382D0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parser.add_</w:t>
                            </w:r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argument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"-m", "--model", required=True,</w:t>
                            </w:r>
                          </w:p>
                          <w:p w14:paraId="640E2181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help="Caffe pre-trained model")</w:t>
                            </w:r>
                          </w:p>
                          <w:p w14:paraId="0D2837B2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parser.add_</w:t>
                            </w:r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argument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"-c", "--confidence", type=float, default=0.2,</w:t>
                            </w:r>
                          </w:p>
                          <w:p w14:paraId="5AED555E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help="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Probabilitas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deteksi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(0 -1)")</w:t>
                            </w:r>
                          </w:p>
                          <w:p w14:paraId="5DF0EFB5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parser.add_</w:t>
                            </w:r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argument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"-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mW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"--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montageW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type=int,</w:t>
                            </w:r>
                          </w:p>
                          <w:p w14:paraId="7F28D68E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help="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Layar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monitor horizontal. Ex. 2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Layar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default = 2)</w:t>
                            </w:r>
                          </w:p>
                          <w:p w14:paraId="5CBC03B0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parser.add_</w:t>
                            </w:r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argument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"-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mH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"--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montageH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type=int,</w:t>
                            </w:r>
                          </w:p>
                          <w:p w14:paraId="33E66BC0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help="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Layar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monitor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vertikal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. Ex. 2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Layar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", default = 2)</w:t>
                            </w:r>
                          </w:p>
                          <w:p w14:paraId="29C08569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parser.add_</w:t>
                            </w:r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argument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"-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mig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"--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min_green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", help="Minimal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waktu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hijau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type=int, default=5)</w:t>
                            </w:r>
                          </w:p>
                          <w:p w14:paraId="59CACCC2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parser.add_</w:t>
                            </w:r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argument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"-mag", "--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max_green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help="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Maksimal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waktu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hijau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",type=int, default=12)</w:t>
                            </w:r>
                          </w:p>
                          <w:p w14:paraId="541E107B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parser.add_</w:t>
                            </w:r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argument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"-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macd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"--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max_car_detected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help = "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Maksimal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Kendaraan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Terdeteksi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mobil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)", type=int, default=10 )</w:t>
                            </w:r>
                          </w:p>
                          <w:p w14:paraId="206B2F01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parser.add_</w:t>
                            </w:r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argument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"-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micd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"--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min_car_detected",help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"Minimal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Kendaraan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Terdeteksi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mobil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)", type=int, default=1)</w:t>
                            </w:r>
                          </w:p>
                          <w:p w14:paraId="4AF6F78E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parser.add_</w:t>
                            </w:r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argument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"-sc1", "--node_1", help = "Nama host node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pertama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default = "coba0")</w:t>
                            </w:r>
                          </w:p>
                          <w:p w14:paraId="7F83D348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parser.add_</w:t>
                            </w:r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argument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"-sc2", "--node_2", help = "Nama host node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kedua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default="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coba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")</w:t>
                            </w:r>
                          </w:p>
                          <w:p w14:paraId="7F4D630B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parser.add_</w:t>
                            </w:r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argument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"-sc3", "--node_3", help = "Nama host node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ketiga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default = "coba2")</w:t>
                            </w:r>
                          </w:p>
                          <w:p w14:paraId="56DDA0CB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parser.add_</w:t>
                            </w:r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argument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"-sc4", "--node_4", help = "Nama host node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keempat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default = "coba3")</w:t>
                            </w:r>
                          </w:p>
                          <w:p w14:paraId="0F6E7912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args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vars(</w:t>
                            </w:r>
                            <w:proofErr w:type="spellStart"/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parser.parse</w:t>
                            </w:r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_args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())</w:t>
                            </w:r>
                          </w:p>
                          <w:p w14:paraId="1C275B8B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</w:p>
                          <w:p w14:paraId="2CEF9939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max_car_detect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args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["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max_car_detected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"]</w:t>
                            </w:r>
                          </w:p>
                          <w:p w14:paraId="7ED5DC3F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min_car_detect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args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["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min_car_detected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"]</w:t>
                            </w:r>
                          </w:p>
                          <w:p w14:paraId="6D6F5418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min_green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args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["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min_green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"]</w:t>
                            </w:r>
                          </w:p>
                          <w:p w14:paraId="62FA1C9F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max_green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args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["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max_green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"]</w:t>
                            </w:r>
                          </w:p>
                          <w:p w14:paraId="3028DC00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</w:p>
                          <w:p w14:paraId="2A8CB67B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open_akhir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True</w:t>
                            </w:r>
                          </w:p>
                          <w:p w14:paraId="73415549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open_awal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True  </w:t>
                            </w:r>
                          </w:p>
                          <w:p w14:paraId="2C71D219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</w:p>
                          <w:p w14:paraId="2595D73C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state_a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True</w:t>
                            </w:r>
                          </w:p>
                          <w:p w14:paraId="006EDD96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state_b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False</w:t>
                            </w:r>
                          </w:p>
                          <w:p w14:paraId="38376D3A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state_c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False</w:t>
                            </w:r>
                          </w:p>
                          <w:p w14:paraId="077C5346" w14:textId="04FAA8CD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state_d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False</w:t>
                            </w:r>
                          </w:p>
                          <w:p w14:paraId="4793604C" w14:textId="505F1289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imageHub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imagezmq.ImageHub</w:t>
                            </w:r>
                            <w:proofErr w:type="spellEnd"/>
                            <w:proofErr w:type="gram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()</w:t>
                            </w:r>
                          </w:p>
                          <w:p w14:paraId="7BE22277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CLASSES = ["background", "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aeroplane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"bicycle", "bird", "boat",</w:t>
                            </w:r>
                          </w:p>
                          <w:p w14:paraId="2D512DC9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"bottle", "bus", "car", "cat", "chair", "cow", "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diningtable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</w:t>
                            </w:r>
                          </w:p>
                          <w:p w14:paraId="1E5649EB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"dog", "horse", "motorbike", "person", "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pottedplant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", "sheep",</w:t>
                            </w:r>
                          </w:p>
                          <w:p w14:paraId="6F5E844D" w14:textId="77777777" w:rsidR="004517ED" w:rsidRPr="004517ED" w:rsidRDefault="004517ED" w:rsidP="004517E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"sofa", "train", "</w:t>
                            </w:r>
                            <w:proofErr w:type="spellStart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tvmonitor</w:t>
                            </w:r>
                            <w:proofErr w:type="spellEnd"/>
                            <w:r w:rsidRPr="004517E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"]</w:t>
                            </w:r>
                          </w:p>
                          <w:p w14:paraId="476BAD66" w14:textId="3F39D6CB" w:rsidR="004517ED" w:rsidRPr="004517ED" w:rsidRDefault="004517ED" w:rsidP="009778CD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</w:pPr>
                            <w:r w:rsidRPr="004517ED"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85D65" id="Text Box 208" o:spid="_x0000_s1048" type="#_x0000_t202" style="position:absolute;margin-left:444.8pt;margin-top:-11.1pt;width:496pt;height:642.65pt;z-index:251704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" fillcolor="white [3201]" strokeweight=".5pt">
                <v:textbox>
                  <w:txbxContent>
                    <w:p w14:paraId="12EF541D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def </w:t>
                      </w:r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main(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):</w:t>
                      </w:r>
                    </w:p>
                    <w:p w14:paraId="027A9EDA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parser = </w:t>
                      </w:r>
                      <w:proofErr w:type="spellStart"/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argparse.ArgumentParser</w:t>
                      </w:r>
                      <w:proofErr w:type="spellEnd"/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()</w:t>
                      </w:r>
                    </w:p>
                    <w:p w14:paraId="352CBB28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parser.add_</w:t>
                      </w:r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argument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"-p", "--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prototxt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required=True,</w:t>
                      </w:r>
                    </w:p>
                    <w:p w14:paraId="1014BC96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help="Caffe 'deploy'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prototxt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file")</w:t>
                      </w:r>
                    </w:p>
                    <w:p w14:paraId="069382D0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parser.add_</w:t>
                      </w:r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argument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"-m", "--model", required=True,</w:t>
                      </w:r>
                    </w:p>
                    <w:p w14:paraId="640E2181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help="Caffe pre-trained model")</w:t>
                      </w:r>
                    </w:p>
                    <w:p w14:paraId="0D2837B2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parser.add_</w:t>
                      </w:r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argument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"-c", "--confidence", type=float, default=0.2,</w:t>
                      </w:r>
                    </w:p>
                    <w:p w14:paraId="5AED555E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help="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Probabilitas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deteksi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(0 -1)")</w:t>
                      </w:r>
                    </w:p>
                    <w:p w14:paraId="5DF0EFB5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parser.add_</w:t>
                      </w:r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argument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"-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mW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"--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montageW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type=int,</w:t>
                      </w:r>
                    </w:p>
                    <w:p w14:paraId="7F28D68E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help="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Layar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monitor horizontal. Ex. 2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Layar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default = 2)</w:t>
                      </w:r>
                    </w:p>
                    <w:p w14:paraId="5CBC03B0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parser.add_</w:t>
                      </w:r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argument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"-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mH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"--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montageH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type=int,</w:t>
                      </w:r>
                    </w:p>
                    <w:p w14:paraId="33E66BC0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help="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Layar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monitor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vertikal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. Ex. 2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Layar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", default = 2)</w:t>
                      </w:r>
                    </w:p>
                    <w:p w14:paraId="29C08569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parser.add_</w:t>
                      </w:r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argument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"-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mig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"--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min_green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", help="Minimal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waktu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hijau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type=int, default=5)</w:t>
                      </w:r>
                    </w:p>
                    <w:p w14:paraId="59CACCC2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parser.add_</w:t>
                      </w:r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argument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"-mag", "--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max_green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help="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Maksimal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waktu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hijau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",type=int, default=12)</w:t>
                      </w:r>
                    </w:p>
                    <w:p w14:paraId="541E107B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parser.add_</w:t>
                      </w:r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argument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"-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macd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"--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max_car_detected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help = "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Maksimal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Kendaraan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Terdeteksi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(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mobil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)", type=int, default=10 )</w:t>
                      </w:r>
                    </w:p>
                    <w:p w14:paraId="206B2F01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parser.add_</w:t>
                      </w:r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argument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"-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micd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"--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min_car_detected",help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"Minimal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Kendaraan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Terdeteksi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(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mobil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)", type=int, default=1)</w:t>
                      </w:r>
                    </w:p>
                    <w:p w14:paraId="4AF6F78E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parser.add_</w:t>
                      </w:r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argument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"-sc1", "--node_1", help = "Nama host node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pertama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default = "coba0")</w:t>
                      </w:r>
                    </w:p>
                    <w:p w14:paraId="7F83D348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parser.add_</w:t>
                      </w:r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argument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"-sc2", "--node_2", help = "Nama host node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kedua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default="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coba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")</w:t>
                      </w:r>
                    </w:p>
                    <w:p w14:paraId="7F4D630B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parser.add_</w:t>
                      </w:r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argument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"-sc3", "--node_3", help = "Nama host node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ketiga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default = "coba2")</w:t>
                      </w:r>
                    </w:p>
                    <w:p w14:paraId="56DDA0CB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parser.add_</w:t>
                      </w:r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argument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"-sc4", "--node_4", help = "Nama host node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keempat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default = "coba3")</w:t>
                      </w:r>
                    </w:p>
                    <w:p w14:paraId="0F6E7912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args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vars(</w:t>
                      </w:r>
                      <w:proofErr w:type="spellStart"/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parser.parse</w:t>
                      </w:r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_args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())</w:t>
                      </w:r>
                    </w:p>
                    <w:p w14:paraId="1C275B8B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</w:p>
                    <w:p w14:paraId="2CEF9939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max_car_detect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args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["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max_car_detected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"]</w:t>
                      </w:r>
                    </w:p>
                    <w:p w14:paraId="7ED5DC3F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min_car_detect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args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["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min_car_detected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"]</w:t>
                      </w:r>
                    </w:p>
                    <w:p w14:paraId="6D6F5418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min_green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args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["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min_green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"]</w:t>
                      </w:r>
                    </w:p>
                    <w:p w14:paraId="62FA1C9F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max_green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args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["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max_green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"]</w:t>
                      </w:r>
                    </w:p>
                    <w:p w14:paraId="3028DC00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</w:p>
                    <w:p w14:paraId="2A8CB67B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open_akhir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True</w:t>
                      </w:r>
                    </w:p>
                    <w:p w14:paraId="73415549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open_awal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True  </w:t>
                      </w:r>
                    </w:p>
                    <w:p w14:paraId="2C71D219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</w:p>
                    <w:p w14:paraId="2595D73C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state_a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True</w:t>
                      </w:r>
                    </w:p>
                    <w:p w14:paraId="006EDD96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state_b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False</w:t>
                      </w:r>
                    </w:p>
                    <w:p w14:paraId="38376D3A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state_c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False</w:t>
                      </w:r>
                    </w:p>
                    <w:p w14:paraId="077C5346" w14:textId="04FAA8CD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state_d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False</w:t>
                      </w:r>
                    </w:p>
                    <w:p w14:paraId="4793604C" w14:textId="505F1289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 xml:space="preserve"> 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imageHub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imagezmq.ImageHub</w:t>
                      </w:r>
                      <w:proofErr w:type="spellEnd"/>
                      <w:proofErr w:type="gram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()</w:t>
                      </w:r>
                    </w:p>
                    <w:p w14:paraId="7BE22277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CLASSES = ["background", "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aeroplane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"bicycle", "bird", "boat",</w:t>
                      </w:r>
                    </w:p>
                    <w:p w14:paraId="2D512DC9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"bottle", "bus", "car", "cat", "chair", "cow", "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diningtable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</w:t>
                      </w:r>
                    </w:p>
                    <w:p w14:paraId="1E5649EB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"dog", "horse", "motorbike", "person", "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pottedplant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", "sheep",</w:t>
                      </w:r>
                    </w:p>
                    <w:p w14:paraId="6F5E844D" w14:textId="77777777" w:rsidR="004517ED" w:rsidRPr="004517ED" w:rsidRDefault="004517ED" w:rsidP="004517E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"sofa", "train", "</w:t>
                      </w:r>
                      <w:proofErr w:type="spellStart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tvmonitor</w:t>
                      </w:r>
                      <w:proofErr w:type="spellEnd"/>
                      <w:r w:rsidRPr="004517E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"]</w:t>
                      </w:r>
                    </w:p>
                    <w:p w14:paraId="476BAD66" w14:textId="3F39D6CB" w:rsidR="004517ED" w:rsidRPr="004517ED" w:rsidRDefault="004517ED" w:rsidP="009778CD">
                      <w:pP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</w:pPr>
                      <w:r w:rsidRPr="004517ED"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85248D" w14:textId="77777777" w:rsidR="009778CD" w:rsidRDefault="009778CD" w:rsidP="004517ED">
      <w:pPr>
        <w:pStyle w:val="Name"/>
        <w:jc w:val="left"/>
        <w:rPr>
          <w:sz w:val="36"/>
          <w:szCs w:val="28"/>
        </w:rPr>
      </w:pPr>
    </w:p>
    <w:p w14:paraId="4BB70CB6" w14:textId="272F3B58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797A2616" w14:textId="2C851E1A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40ABAB09" w14:textId="14CD5EC6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25B997FD" w14:textId="5C089861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50CAA86A" w14:textId="09ABC8EC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1E47B41E" w14:textId="77777777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4E9A5850" w14:textId="77777777" w:rsidR="004517ED" w:rsidRDefault="004517ED" w:rsidP="004517ED">
      <w:pPr>
        <w:pStyle w:val="Name"/>
        <w:jc w:val="left"/>
        <w:rPr>
          <w:sz w:val="36"/>
          <w:szCs w:val="28"/>
        </w:rPr>
      </w:pPr>
    </w:p>
    <w:p w14:paraId="136E2CBA" w14:textId="04B68D8D" w:rsidR="004517ED" w:rsidRDefault="004517ED" w:rsidP="004517ED">
      <w:pPr>
        <w:rPr>
          <w:sz w:val="36"/>
          <w:szCs w:val="28"/>
        </w:rPr>
      </w:pPr>
    </w:p>
    <w:p w14:paraId="6A61139E" w14:textId="76212BFF" w:rsidR="004517ED" w:rsidRDefault="004517ED" w:rsidP="004517ED">
      <w:pPr>
        <w:pStyle w:val="ListParagraph"/>
        <w:tabs>
          <w:tab w:val="left" w:pos="2813"/>
        </w:tabs>
      </w:pPr>
    </w:p>
    <w:p w14:paraId="71A1DA2F" w14:textId="42E0E9B8" w:rsidR="009778CD" w:rsidRPr="009778CD" w:rsidRDefault="009778CD" w:rsidP="009778CD"/>
    <w:p w14:paraId="49732145" w14:textId="60D01D58" w:rsidR="009778CD" w:rsidRPr="009778CD" w:rsidRDefault="009778CD" w:rsidP="009778CD"/>
    <w:p w14:paraId="2B02AB89" w14:textId="207B7632" w:rsidR="009778CD" w:rsidRPr="009778CD" w:rsidRDefault="009778CD" w:rsidP="009778CD"/>
    <w:p w14:paraId="3B722452" w14:textId="24E8348F" w:rsidR="009778CD" w:rsidRPr="009778CD" w:rsidRDefault="009778CD" w:rsidP="009778CD"/>
    <w:p w14:paraId="7B351276" w14:textId="3E1221C4" w:rsidR="009778CD" w:rsidRPr="009778CD" w:rsidRDefault="009778CD" w:rsidP="009778CD"/>
    <w:p w14:paraId="58A6416E" w14:textId="7D290202" w:rsidR="009778CD" w:rsidRPr="009778CD" w:rsidRDefault="009778CD" w:rsidP="009778CD"/>
    <w:p w14:paraId="293EF9E5" w14:textId="700580B5" w:rsidR="009778CD" w:rsidRPr="009778CD" w:rsidRDefault="009778CD" w:rsidP="009778CD"/>
    <w:p w14:paraId="1E279AA4" w14:textId="706434DB" w:rsidR="009778CD" w:rsidRPr="009778CD" w:rsidRDefault="009778CD" w:rsidP="009778CD"/>
    <w:p w14:paraId="4F4CA700" w14:textId="4AAF8523" w:rsidR="009778CD" w:rsidRPr="009778CD" w:rsidRDefault="009778CD" w:rsidP="009778CD"/>
    <w:p w14:paraId="4A937D42" w14:textId="17393C3F" w:rsidR="009778CD" w:rsidRPr="009778CD" w:rsidRDefault="009778CD" w:rsidP="009778CD"/>
    <w:p w14:paraId="09C90C9D" w14:textId="00F5A0B5" w:rsidR="009778CD" w:rsidRPr="009778CD" w:rsidRDefault="009778CD" w:rsidP="009778CD"/>
    <w:p w14:paraId="6A22DFAC" w14:textId="56EBB1DC" w:rsidR="009778CD" w:rsidRPr="009778CD" w:rsidRDefault="009778CD" w:rsidP="009778CD"/>
    <w:p w14:paraId="2B132B33" w14:textId="196D1B0C" w:rsidR="009778CD" w:rsidRPr="009778CD" w:rsidRDefault="009778CD" w:rsidP="009778CD"/>
    <w:p w14:paraId="09B354D5" w14:textId="3FCA2F11" w:rsidR="009778CD" w:rsidRPr="009778CD" w:rsidRDefault="009778CD" w:rsidP="009778CD"/>
    <w:p w14:paraId="4A7C8826" w14:textId="26800601" w:rsidR="009778CD" w:rsidRPr="009778CD" w:rsidRDefault="009778CD" w:rsidP="009778CD"/>
    <w:p w14:paraId="187312EE" w14:textId="11AA01A4" w:rsidR="009778CD" w:rsidRPr="009778CD" w:rsidRDefault="009778CD" w:rsidP="009778CD"/>
    <w:p w14:paraId="420DA780" w14:textId="20DFB8D0" w:rsidR="009778CD" w:rsidRPr="009778CD" w:rsidRDefault="009778CD" w:rsidP="009778CD"/>
    <w:p w14:paraId="41C1B8D6" w14:textId="3FDCC933" w:rsidR="009778CD" w:rsidRPr="009778CD" w:rsidRDefault="009778CD" w:rsidP="009778CD"/>
    <w:p w14:paraId="141F931B" w14:textId="1A5B23AA" w:rsidR="009778CD" w:rsidRPr="009778CD" w:rsidRDefault="009778CD" w:rsidP="009778CD"/>
    <w:p w14:paraId="3573F4B8" w14:textId="3C800704" w:rsidR="009778CD" w:rsidRDefault="009778CD" w:rsidP="009778CD"/>
    <w:p w14:paraId="169A0BEF" w14:textId="5C7EDCDC" w:rsidR="009778CD" w:rsidRDefault="009778CD" w:rsidP="009778CD">
      <w:pPr>
        <w:tabs>
          <w:tab w:val="left" w:pos="1893"/>
        </w:tabs>
      </w:pPr>
      <w:r>
        <w:tab/>
      </w:r>
    </w:p>
    <w:p w14:paraId="09EBCFF9" w14:textId="105E9EC2" w:rsidR="009778CD" w:rsidRDefault="009778CD" w:rsidP="009778CD">
      <w:pPr>
        <w:tabs>
          <w:tab w:val="left" w:pos="1893"/>
        </w:tabs>
      </w:pPr>
      <w:r>
        <w:rPr>
          <w:noProof/>
          <w:sz w:val="36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FD3266" wp14:editId="4483363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299200" cy="8161867"/>
                <wp:effectExtent l="0" t="0" r="25400" b="10795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200" cy="8161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0D2C71" w14:textId="675A7988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"loading model...")</w:t>
                            </w:r>
                          </w:p>
                          <w:p w14:paraId="111D0C2E" w14:textId="14F5471A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net = cv2.dnn.readNetFromCaffe(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["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prototxt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"],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["model"])</w:t>
                            </w:r>
                          </w:p>
                          <w:p w14:paraId="2268F34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CONSIDER = set(["car"])</w:t>
                            </w:r>
                          </w:p>
                          <w:p w14:paraId="2F4A28A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objCount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{obj: 0 for obj in CONSIDER}</w:t>
                            </w:r>
                          </w:p>
                          <w:p w14:paraId="4B06BFDF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frameDict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{}</w:t>
                            </w:r>
                          </w:p>
                          <w:p w14:paraId="5CFBBE1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</w:p>
                          <w:p w14:paraId="40B8E17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lastActive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{}</w:t>
                            </w:r>
                          </w:p>
                          <w:p w14:paraId="0FAE2291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lastActiveCheck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datetime.now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)</w:t>
                            </w:r>
                          </w:p>
                          <w:p w14:paraId="2670DF1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</w:p>
                          <w:p w14:paraId="532AEA44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ESTIMATED_NUM_PIS = 4</w:t>
                            </w:r>
                          </w:p>
                          <w:p w14:paraId="306A110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ACTIVE_CHECK_PERIOD = 10</w:t>
                            </w:r>
                          </w:p>
                          <w:p w14:paraId="701C7A68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ACTIVE_CHECK_SECONDS = ESTIMATED_NUM_PIS * ACTIVE_CHECK_PERIOD</w:t>
                            </w:r>
                          </w:p>
                          <w:p w14:paraId="0F90D674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</w:p>
                          <w:p w14:paraId="427FDE8E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mW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["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montageW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"]</w:t>
                            </w:r>
                          </w:p>
                          <w:p w14:paraId="3E89D330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mH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["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montageH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"]</w:t>
                            </w:r>
                          </w:p>
                          <w:p w14:paraId="4877BDF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Perangkat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terdeteksi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: {}...".format(", ".join(obj for obj in</w:t>
                            </w:r>
                          </w:p>
                          <w:p w14:paraId="34BF8B4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CONSIDER)))</w:t>
                            </w:r>
                          </w:p>
                          <w:p w14:paraId="0AD10E9F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gate = False</w:t>
                            </w:r>
                          </w:p>
                          <w:p w14:paraId="112AA93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state_1 = True</w:t>
                            </w:r>
                          </w:p>
                          <w:p w14:paraId="2CAAEA24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devices = []</w:t>
                            </w:r>
                          </w:p>
                          <w:p w14:paraId="08EC7E32" w14:textId="20B56B1E" w:rsid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"Program starting.......") </w:t>
                            </w:r>
                          </w:p>
                          <w:p w14:paraId="4A644D52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while True:    </w:t>
                            </w:r>
                          </w:p>
                          <w:p w14:paraId="04F71956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rpiName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, frame)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imageHub.recv_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image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)</w:t>
                            </w:r>
                          </w:p>
                          <w:p w14:paraId="1693A3D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imageHub.send_reply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b'OK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')</w:t>
                            </w:r>
                          </w:p>
                          <w:p w14:paraId="3901B118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if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rpiName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not in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lastActive.keys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():</w:t>
                            </w:r>
                          </w:p>
                          <w:p w14:paraId="10F3C9D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    print("[INFO] receiving data from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{}...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".format(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rpiName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))</w:t>
                            </w:r>
                          </w:p>
                          <w:p w14:paraId="739270E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devices.append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rpiName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)</w:t>
                            </w:r>
                          </w:p>
                          <w:p w14:paraId="5402322C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</w:t>
                            </w:r>
                          </w:p>
                          <w:p w14:paraId="734B9D52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lastActive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rpiName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datetime.now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)</w:t>
                            </w:r>
                          </w:p>
                          <w:p w14:paraId="36DF3CBD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frame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imutils.resize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(frame, width=400)</w:t>
                            </w:r>
                          </w:p>
                          <w:p w14:paraId="2D29F282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(h, w)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frame.shape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[:2]</w:t>
                            </w:r>
                          </w:p>
                          <w:p w14:paraId="3D49228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blob = cv2.dnn.blobFromImage(cv2.resize(frame, (300, 300)),</w:t>
                            </w:r>
                          </w:p>
                          <w:p w14:paraId="39BE121F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    0.007843, (300, 300), 127.5)        </w:t>
                            </w:r>
                          </w:p>
                          <w:p w14:paraId="4BCA05E1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net.setInput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(blob)</w:t>
                            </w:r>
                          </w:p>
                          <w:p w14:paraId="46C01AFD" w14:textId="7E82DEF6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detections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net.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forward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)        </w:t>
                            </w:r>
                          </w:p>
                          <w:p w14:paraId="52D8406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objCount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{obj: 0 for obj in CONSIDER}</w:t>
                            </w:r>
                          </w:p>
                          <w:p w14:paraId="4D2B060F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for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in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np.arange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(0,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detections.shape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[2]):</w:t>
                            </w:r>
                          </w:p>
                          <w:p w14:paraId="7FF8C524" w14:textId="7DB07D1F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    confidence =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detections[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0, 0,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, 2]            </w:t>
                            </w:r>
                          </w:p>
                          <w:p w14:paraId="4837D48B" w14:textId="76BD14E8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    if confidence &gt;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args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["confidence"]:                </w:t>
                            </w:r>
                          </w:p>
                          <w:p w14:paraId="0F3B2B21" w14:textId="4ED7F1DB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idx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int(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detections[0, 0,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, 1])                </w:t>
                            </w:r>
                          </w:p>
                          <w:p w14:paraId="4B66D64D" w14:textId="4D6635D9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        if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CLASSES[</w:t>
                            </w:r>
                            <w:proofErr w:type="spellStart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idx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] in CONSIDER:                    </w:t>
                            </w:r>
                          </w:p>
                          <w:p w14:paraId="5EDA132D" w14:textId="652CB71F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objCount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[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CLASSES[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idx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]] += 1                    </w:t>
                            </w:r>
                          </w:p>
                          <w:p w14:paraId="6F1E942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            box =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detections[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0, 0,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, 3:7] *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np.array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([w, h, w, h])</w:t>
                            </w:r>
                          </w:p>
                          <w:p w14:paraId="0A80AB1A" w14:textId="7F7A12AC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           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startX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startY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endX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endY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)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box.astype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("int")                    </w:t>
                            </w:r>
                          </w:p>
                          <w:p w14:paraId="0530B00F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            cv2.rectangle(frame,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startX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startY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),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endX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endY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>),</w:t>
                            </w:r>
                          </w:p>
                          <w:p w14:paraId="67927E05" w14:textId="37DEEEFB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 xml:space="preserve">                        (255, 0, 0), 2)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16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D3266" id="Text Box 209" o:spid="_x0000_s1049" type="#_x0000_t202" style="position:absolute;margin-left:0;margin-top:0;width:496pt;height:642.6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" fillcolor="white [3201]" strokeweight=".5pt">
                <v:textbox>
                  <w:txbxContent>
                    <w:p w14:paraId="430D2C71" w14:textId="675A7988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18"/>
                        </w:rPr>
                        <w:t xml:space="preserve">   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print(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"loading model...")</w:t>
                      </w:r>
                    </w:p>
                    <w:p w14:paraId="111D0C2E" w14:textId="14F5471A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net = cv2.dnn.readNetFromCaffe(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["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prototxt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"],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["model"])</w:t>
                      </w:r>
                    </w:p>
                    <w:p w14:paraId="2268F34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CONSIDER = set(["car"])</w:t>
                      </w:r>
                    </w:p>
                    <w:p w14:paraId="2F4A28A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objCount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{obj: 0 for obj in CONSIDER}</w:t>
                      </w:r>
                    </w:p>
                    <w:p w14:paraId="4B06BFDF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frameDict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{}</w:t>
                      </w:r>
                    </w:p>
                    <w:p w14:paraId="5CFBBE1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</w:p>
                    <w:p w14:paraId="40B8E17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lastActive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{}</w:t>
                      </w:r>
                    </w:p>
                    <w:p w14:paraId="0FAE2291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lastActiveCheck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datetime.now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)</w:t>
                      </w:r>
                    </w:p>
                    <w:p w14:paraId="2670DF1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</w:p>
                    <w:p w14:paraId="532AEA44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ESTIMATED_NUM_PIS = 4</w:t>
                      </w:r>
                    </w:p>
                    <w:p w14:paraId="306A110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ACTIVE_CHECK_PERIOD = 10</w:t>
                      </w:r>
                    </w:p>
                    <w:p w14:paraId="701C7A68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ACTIVE_CHECK_SECONDS = ESTIMATED_NUM_PIS * ACTIVE_CHECK_PERIOD</w:t>
                      </w:r>
                    </w:p>
                    <w:p w14:paraId="0F90D674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</w:p>
                    <w:p w14:paraId="427FDE8E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mW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["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montageW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"]</w:t>
                      </w:r>
                    </w:p>
                    <w:p w14:paraId="3E89D330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mH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["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montageH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"]</w:t>
                      </w:r>
                    </w:p>
                    <w:p w14:paraId="4877BDF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print(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Perangkat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terdeteksi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: {}...".format(", ".join(obj for obj in</w:t>
                      </w:r>
                    </w:p>
                    <w:p w14:paraId="34BF8B4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CONSIDER)))</w:t>
                      </w:r>
                    </w:p>
                    <w:p w14:paraId="0AD10E9F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gate = False</w:t>
                      </w:r>
                    </w:p>
                    <w:p w14:paraId="112AA93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state_1 = True</w:t>
                      </w:r>
                    </w:p>
                    <w:p w14:paraId="2CAAEA24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devices = []</w:t>
                      </w:r>
                    </w:p>
                    <w:p w14:paraId="08EC7E32" w14:textId="20B56B1E" w:rsid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print(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"Program starting.......") </w:t>
                      </w:r>
                    </w:p>
                    <w:p w14:paraId="4A644D52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</w:t>
                      </w: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while True:    </w:t>
                      </w:r>
                    </w:p>
                    <w:p w14:paraId="04F71956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rpiName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, frame)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imageHub.recv_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image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)</w:t>
                      </w:r>
                    </w:p>
                    <w:p w14:paraId="1693A3D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imageHub.send_reply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b'OK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')</w:t>
                      </w:r>
                    </w:p>
                    <w:p w14:paraId="3901B118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if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rpiName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not in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lastActive.keys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():</w:t>
                      </w:r>
                    </w:p>
                    <w:p w14:paraId="10F3C9D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    print("[INFO] receiving data from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{}...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".format(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rpiName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))</w:t>
                      </w:r>
                    </w:p>
                    <w:p w14:paraId="739270E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devices.append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rpiName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)</w:t>
                      </w:r>
                    </w:p>
                    <w:p w14:paraId="5402322C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</w:t>
                      </w:r>
                    </w:p>
                    <w:p w14:paraId="734B9D52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lastActive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[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rpiName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]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datetime.now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)</w:t>
                      </w:r>
                    </w:p>
                    <w:p w14:paraId="36DF3CBD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frame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imutils.resize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(frame, width=400)</w:t>
                      </w:r>
                    </w:p>
                    <w:p w14:paraId="2D29F282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(h, w)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frame.shape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[:2]</w:t>
                      </w:r>
                    </w:p>
                    <w:p w14:paraId="3D49228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blob = cv2.dnn.blobFromImage(cv2.resize(frame, (300, 300)),</w:t>
                      </w:r>
                    </w:p>
                    <w:p w14:paraId="39BE121F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    0.007843, (300, 300), 127.5)        </w:t>
                      </w:r>
                    </w:p>
                    <w:p w14:paraId="4BCA05E1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net.setInput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(blob)</w:t>
                      </w:r>
                    </w:p>
                    <w:p w14:paraId="46C01AFD" w14:textId="7E82DEF6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detections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net.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forward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)        </w:t>
                      </w:r>
                    </w:p>
                    <w:p w14:paraId="52D8406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objCount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{obj: 0 for obj in CONSIDER}</w:t>
                      </w:r>
                    </w:p>
                    <w:p w14:paraId="4D2B060F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for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i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in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np.arange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(0,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detections.shape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[2]):</w:t>
                      </w:r>
                    </w:p>
                    <w:p w14:paraId="7FF8C524" w14:textId="7DB07D1F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    confidence =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detections[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0, 0,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i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, 2]            </w:t>
                      </w:r>
                    </w:p>
                    <w:p w14:paraId="4837D48B" w14:textId="76BD14E8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    if confidence &gt;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args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["confidence"]:                </w:t>
                      </w:r>
                    </w:p>
                    <w:p w14:paraId="0F3B2B21" w14:textId="4ED7F1DB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idx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=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int(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detections[0, 0,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i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, 1])                </w:t>
                      </w:r>
                    </w:p>
                    <w:p w14:paraId="4B66D64D" w14:textId="4D6635D9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        if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CLASSES[</w:t>
                      </w:r>
                      <w:proofErr w:type="spellStart"/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idx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] in CONSIDER:                    </w:t>
                      </w:r>
                    </w:p>
                    <w:p w14:paraId="5EDA132D" w14:textId="652CB71F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objCount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[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CLASSES[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idx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]] += 1                    </w:t>
                      </w:r>
                    </w:p>
                    <w:p w14:paraId="6F1E942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            box =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detections[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0, 0,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i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, 3:7] *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np.array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([w, h, w, h])</w:t>
                      </w:r>
                    </w:p>
                    <w:p w14:paraId="0A80AB1A" w14:textId="7F7A12AC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           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startX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,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startY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,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endX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,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endY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)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box.astype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("int")                    </w:t>
                      </w:r>
                    </w:p>
                    <w:p w14:paraId="0530B00F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            cv2.rectangle(frame,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startX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,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startY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),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endX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,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endY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>),</w:t>
                      </w:r>
                    </w:p>
                    <w:p w14:paraId="67927E05" w14:textId="37DEEEFB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 xml:space="preserve">                        (255, 0, 0), 2)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20"/>
                          <w:szCs w:val="16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590569" w14:textId="613169AE" w:rsidR="009778CD" w:rsidRDefault="009778CD" w:rsidP="009778CD">
      <w:pPr>
        <w:tabs>
          <w:tab w:val="left" w:pos="1893"/>
        </w:tabs>
      </w:pPr>
    </w:p>
    <w:p w14:paraId="3FB01E90" w14:textId="629158CC" w:rsidR="009778CD" w:rsidRDefault="009778CD" w:rsidP="009778CD">
      <w:pPr>
        <w:tabs>
          <w:tab w:val="left" w:pos="1893"/>
        </w:tabs>
      </w:pPr>
    </w:p>
    <w:p w14:paraId="7D0865D1" w14:textId="46370FB7" w:rsidR="009778CD" w:rsidRDefault="009778CD" w:rsidP="009778CD">
      <w:pPr>
        <w:tabs>
          <w:tab w:val="left" w:pos="1893"/>
        </w:tabs>
      </w:pPr>
    </w:p>
    <w:p w14:paraId="4962C502" w14:textId="6D2CBC49" w:rsidR="009778CD" w:rsidRDefault="009778CD" w:rsidP="009778CD">
      <w:pPr>
        <w:tabs>
          <w:tab w:val="left" w:pos="1893"/>
        </w:tabs>
      </w:pPr>
    </w:p>
    <w:p w14:paraId="68401F33" w14:textId="7EF9C9E8" w:rsidR="009778CD" w:rsidRDefault="009778CD" w:rsidP="009778CD">
      <w:pPr>
        <w:tabs>
          <w:tab w:val="left" w:pos="1893"/>
        </w:tabs>
      </w:pPr>
    </w:p>
    <w:p w14:paraId="4FC3B614" w14:textId="222CED37" w:rsidR="009778CD" w:rsidRDefault="009778CD" w:rsidP="009778CD">
      <w:pPr>
        <w:tabs>
          <w:tab w:val="left" w:pos="1893"/>
        </w:tabs>
      </w:pPr>
    </w:p>
    <w:p w14:paraId="3095298D" w14:textId="6567E681" w:rsidR="009778CD" w:rsidRDefault="009778CD" w:rsidP="009778CD">
      <w:pPr>
        <w:tabs>
          <w:tab w:val="left" w:pos="1893"/>
        </w:tabs>
      </w:pPr>
    </w:p>
    <w:p w14:paraId="5E02CC5C" w14:textId="2C66DC09" w:rsidR="009778CD" w:rsidRDefault="009778CD" w:rsidP="009778CD">
      <w:pPr>
        <w:tabs>
          <w:tab w:val="left" w:pos="1893"/>
        </w:tabs>
      </w:pPr>
    </w:p>
    <w:p w14:paraId="01140D5B" w14:textId="7951057E" w:rsidR="009778CD" w:rsidRDefault="009778CD" w:rsidP="009778CD">
      <w:pPr>
        <w:tabs>
          <w:tab w:val="left" w:pos="1893"/>
        </w:tabs>
      </w:pPr>
    </w:p>
    <w:p w14:paraId="344C9DC6" w14:textId="7A4D82A1" w:rsidR="009778CD" w:rsidRDefault="009778CD" w:rsidP="009778CD">
      <w:pPr>
        <w:tabs>
          <w:tab w:val="left" w:pos="1893"/>
        </w:tabs>
      </w:pPr>
    </w:p>
    <w:p w14:paraId="0A994231" w14:textId="348D1443" w:rsidR="009778CD" w:rsidRDefault="009778CD" w:rsidP="009778CD">
      <w:pPr>
        <w:tabs>
          <w:tab w:val="left" w:pos="1893"/>
        </w:tabs>
      </w:pPr>
    </w:p>
    <w:p w14:paraId="234F2C9A" w14:textId="2F6ED6C1" w:rsidR="009778CD" w:rsidRDefault="009778CD" w:rsidP="009778CD">
      <w:pPr>
        <w:tabs>
          <w:tab w:val="left" w:pos="1893"/>
        </w:tabs>
      </w:pPr>
    </w:p>
    <w:p w14:paraId="4A31768A" w14:textId="669D7076" w:rsidR="009778CD" w:rsidRDefault="009778CD" w:rsidP="009778CD">
      <w:pPr>
        <w:tabs>
          <w:tab w:val="left" w:pos="1893"/>
        </w:tabs>
      </w:pPr>
    </w:p>
    <w:p w14:paraId="40F04106" w14:textId="5BFB5B12" w:rsidR="009778CD" w:rsidRDefault="009778CD" w:rsidP="009778CD">
      <w:pPr>
        <w:tabs>
          <w:tab w:val="left" w:pos="1893"/>
        </w:tabs>
      </w:pPr>
    </w:p>
    <w:p w14:paraId="54E19DDA" w14:textId="6E7185A4" w:rsidR="009778CD" w:rsidRDefault="009778CD" w:rsidP="009778CD">
      <w:pPr>
        <w:tabs>
          <w:tab w:val="left" w:pos="1893"/>
        </w:tabs>
      </w:pPr>
    </w:p>
    <w:p w14:paraId="1420CF6E" w14:textId="49C26356" w:rsidR="009778CD" w:rsidRDefault="009778CD" w:rsidP="009778CD">
      <w:pPr>
        <w:tabs>
          <w:tab w:val="left" w:pos="1893"/>
        </w:tabs>
      </w:pPr>
    </w:p>
    <w:p w14:paraId="4169B2CF" w14:textId="0EFD7D81" w:rsidR="009778CD" w:rsidRDefault="009778CD" w:rsidP="009778CD">
      <w:pPr>
        <w:tabs>
          <w:tab w:val="left" w:pos="1893"/>
        </w:tabs>
      </w:pPr>
    </w:p>
    <w:p w14:paraId="2DC46A39" w14:textId="632BD490" w:rsidR="009778CD" w:rsidRDefault="009778CD" w:rsidP="009778CD">
      <w:pPr>
        <w:tabs>
          <w:tab w:val="left" w:pos="1893"/>
        </w:tabs>
      </w:pPr>
    </w:p>
    <w:p w14:paraId="23867992" w14:textId="78F2A709" w:rsidR="009778CD" w:rsidRDefault="009778CD" w:rsidP="009778CD">
      <w:pPr>
        <w:tabs>
          <w:tab w:val="left" w:pos="1893"/>
        </w:tabs>
      </w:pPr>
    </w:p>
    <w:p w14:paraId="0FFEEBAD" w14:textId="41A3F270" w:rsidR="009778CD" w:rsidRDefault="009778CD" w:rsidP="009778CD">
      <w:pPr>
        <w:tabs>
          <w:tab w:val="left" w:pos="1893"/>
        </w:tabs>
      </w:pPr>
    </w:p>
    <w:p w14:paraId="49987B11" w14:textId="79B626D8" w:rsidR="009778CD" w:rsidRDefault="009778CD" w:rsidP="009778CD">
      <w:pPr>
        <w:tabs>
          <w:tab w:val="left" w:pos="1893"/>
        </w:tabs>
      </w:pPr>
    </w:p>
    <w:p w14:paraId="5BFD2D58" w14:textId="1AC172FF" w:rsidR="009778CD" w:rsidRDefault="009778CD" w:rsidP="009778CD">
      <w:pPr>
        <w:tabs>
          <w:tab w:val="left" w:pos="1893"/>
        </w:tabs>
      </w:pPr>
    </w:p>
    <w:p w14:paraId="0A6554F1" w14:textId="6C784CC8" w:rsidR="009778CD" w:rsidRDefault="009778CD" w:rsidP="009778CD">
      <w:pPr>
        <w:tabs>
          <w:tab w:val="left" w:pos="1893"/>
        </w:tabs>
      </w:pPr>
    </w:p>
    <w:p w14:paraId="5E268D70" w14:textId="080CFA67" w:rsidR="009778CD" w:rsidRDefault="009778CD" w:rsidP="009778CD">
      <w:pPr>
        <w:tabs>
          <w:tab w:val="left" w:pos="1893"/>
        </w:tabs>
      </w:pPr>
    </w:p>
    <w:p w14:paraId="74EEE66E" w14:textId="0C0AFFD4" w:rsidR="009778CD" w:rsidRDefault="009778CD" w:rsidP="009778CD">
      <w:pPr>
        <w:tabs>
          <w:tab w:val="left" w:pos="1893"/>
        </w:tabs>
      </w:pPr>
    </w:p>
    <w:p w14:paraId="1D0510DB" w14:textId="666454CF" w:rsidR="009778CD" w:rsidRDefault="009778CD" w:rsidP="009778CD">
      <w:pPr>
        <w:tabs>
          <w:tab w:val="left" w:pos="1893"/>
        </w:tabs>
      </w:pPr>
    </w:p>
    <w:p w14:paraId="32166C55" w14:textId="2146B845" w:rsidR="009778CD" w:rsidRDefault="009778CD" w:rsidP="009778CD">
      <w:pPr>
        <w:tabs>
          <w:tab w:val="left" w:pos="1893"/>
        </w:tabs>
      </w:pPr>
    </w:p>
    <w:p w14:paraId="3117FC2B" w14:textId="0031D3F1" w:rsidR="009778CD" w:rsidRDefault="009778CD" w:rsidP="009778CD">
      <w:pPr>
        <w:tabs>
          <w:tab w:val="left" w:pos="1893"/>
        </w:tabs>
      </w:pPr>
    </w:p>
    <w:p w14:paraId="129C819F" w14:textId="192565AA" w:rsidR="009778CD" w:rsidRDefault="009778CD" w:rsidP="009778CD">
      <w:pPr>
        <w:tabs>
          <w:tab w:val="left" w:pos="1893"/>
        </w:tabs>
      </w:pPr>
    </w:p>
    <w:p w14:paraId="4AB9F5BE" w14:textId="5B1554E4" w:rsidR="009778CD" w:rsidRDefault="009778CD" w:rsidP="009778CD">
      <w:pPr>
        <w:tabs>
          <w:tab w:val="left" w:pos="1893"/>
        </w:tabs>
      </w:pPr>
    </w:p>
    <w:p w14:paraId="5C669D32" w14:textId="67A9765B" w:rsidR="009778CD" w:rsidRDefault="009778CD" w:rsidP="009778CD">
      <w:pPr>
        <w:tabs>
          <w:tab w:val="left" w:pos="1893"/>
        </w:tabs>
      </w:pPr>
    </w:p>
    <w:p w14:paraId="6B2E702D" w14:textId="6F92567F" w:rsidR="009778CD" w:rsidRDefault="009778CD" w:rsidP="009778CD">
      <w:pPr>
        <w:tabs>
          <w:tab w:val="left" w:pos="1893"/>
        </w:tabs>
      </w:pPr>
    </w:p>
    <w:p w14:paraId="5C0D328E" w14:textId="5F01872F" w:rsidR="009778CD" w:rsidRDefault="009778CD" w:rsidP="009778CD">
      <w:pPr>
        <w:tabs>
          <w:tab w:val="left" w:pos="1893"/>
        </w:tabs>
      </w:pPr>
      <w:r>
        <w:rPr>
          <w:noProof/>
          <w:sz w:val="36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8ABF0BC" wp14:editId="5600137D">
                <wp:simplePos x="0" y="0"/>
                <wp:positionH relativeFrom="margin">
                  <wp:align>left</wp:align>
                </wp:positionH>
                <wp:positionV relativeFrom="paragraph">
                  <wp:posOffset>-165734</wp:posOffset>
                </wp:positionV>
                <wp:extent cx="6299200" cy="8466667"/>
                <wp:effectExtent l="0" t="0" r="25400" b="10795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200" cy="8466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FA2F64" w14:textId="36C54E8F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 xml:space="preserve"> cv2.putText(frame,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rpiName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(10, 25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),cv2.FONT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_HERSHEY_SIMPLEX, 0.5, (0, 0, 255), 2)        </w:t>
                            </w:r>
                          </w:p>
                          <w:p w14:paraId="3FF8FAC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label = ",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".join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("{}: {}".format(obj, count) for (obj, count) in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objCount.items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())</w:t>
                            </w:r>
                          </w:p>
                          <w:p w14:paraId="5D2092F1" w14:textId="7422B0CB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cv2.putText(frame, label, (10, h - 20), cv2.FONT_HERSHEY_SIMPLEX, 0.5, (0, 255,0), 2)</w:t>
                            </w:r>
                          </w:p>
                          <w:p w14:paraId="45B2011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if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len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(devices) == 1:</w:t>
                            </w:r>
                          </w:p>
                          <w:p w14:paraId="58E0AB84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objCount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["car"]</w:t>
                            </w:r>
                          </w:p>
                          <w:p w14:paraId="3E20D0D4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(1,9)</w:t>
                            </w:r>
                          </w:p>
                          <w:p w14:paraId="0BF821BF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count_c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(1,6)</w:t>
                            </w:r>
                          </w:p>
                          <w:p w14:paraId="49334FDD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count_d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(1,7)</w:t>
                            </w:r>
                          </w:p>
                          <w:p w14:paraId="508BA2F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len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(devices) == 2:</w:t>
                            </w:r>
                          </w:p>
                          <w:p w14:paraId="17F76A6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devices[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0] ==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["node_1"]:</w:t>
                            </w:r>
                          </w:p>
                          <w:p w14:paraId="09B972EC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objCount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["car"]</w:t>
                            </w:r>
                          </w:p>
                          <w:p w14:paraId="2A7A6D20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else:</w:t>
                            </w:r>
                          </w:p>
                          <w:p w14:paraId="35B9309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(1,9)</w:t>
                            </w:r>
                          </w:p>
                          <w:p w14:paraId="1C8A64D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devices[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1] ==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["node_2"]:</w:t>
                            </w:r>
                          </w:p>
                          <w:p w14:paraId="044AED8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objCount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["car"]</w:t>
                            </w:r>
                          </w:p>
                          <w:p w14:paraId="4987766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else:</w:t>
                            </w:r>
                          </w:p>
                          <w:p w14:paraId="6CD68B9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(1,9)</w:t>
                            </w:r>
                          </w:p>
                          <w:p w14:paraId="7DB5D37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count_c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(1,6)</w:t>
                            </w:r>
                          </w:p>
                          <w:p w14:paraId="7897EF56" w14:textId="71E5423F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count_d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(1,7)</w:t>
                            </w:r>
                          </w:p>
                          <w:p w14:paraId="77C5AE6D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len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(devices) == 3:</w:t>
                            </w:r>
                          </w:p>
                          <w:p w14:paraId="75C172EC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devices[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0] ==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["node_1"]:</w:t>
                            </w:r>
                          </w:p>
                          <w:p w14:paraId="1962B429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objCount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["car"]</w:t>
                            </w:r>
                          </w:p>
                          <w:p w14:paraId="7AA6361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else:</w:t>
                            </w:r>
                          </w:p>
                          <w:p w14:paraId="5575650C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(1,9)</w:t>
                            </w:r>
                          </w:p>
                          <w:p w14:paraId="13B257CD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devices[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1] ==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["node_2"]:</w:t>
                            </w:r>
                          </w:p>
                          <w:p w14:paraId="3BDF102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objCount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["car"]</w:t>
                            </w:r>
                          </w:p>
                          <w:p w14:paraId="777BFA0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else:</w:t>
                            </w:r>
                          </w:p>
                          <w:p w14:paraId="6A34493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(1,9)</w:t>
                            </w:r>
                          </w:p>
                          <w:p w14:paraId="72E9BF49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devices[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2] ==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["node_3"]:</w:t>
                            </w:r>
                          </w:p>
                          <w:p w14:paraId="0C5C3A79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objCount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["car"]</w:t>
                            </w:r>
                          </w:p>
                          <w:p w14:paraId="493BFD9C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else:</w:t>
                            </w:r>
                          </w:p>
                          <w:p w14:paraId="1D7D38B8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(1,9)</w:t>
                            </w:r>
                          </w:p>
                          <w:p w14:paraId="55E134C9" w14:textId="032B5750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count_d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(1,7)</w:t>
                            </w:r>
                          </w:p>
                          <w:p w14:paraId="3BB2EE8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len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(devices) == 4:</w:t>
                            </w:r>
                          </w:p>
                          <w:p w14:paraId="5A761712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devices[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0] ==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["node_1"]:</w:t>
                            </w:r>
                          </w:p>
                          <w:p w14:paraId="7F5FFFCD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objCount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["car"]</w:t>
                            </w:r>
                          </w:p>
                          <w:p w14:paraId="20E55BC1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else:</w:t>
                            </w:r>
                          </w:p>
                          <w:p w14:paraId="19FDAD6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(1,9)</w:t>
                            </w:r>
                          </w:p>
                          <w:p w14:paraId="33F1AA99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devices[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1] ==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["node_2"]:</w:t>
                            </w:r>
                          </w:p>
                          <w:p w14:paraId="592A7E2E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objCount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["car"]</w:t>
                            </w:r>
                          </w:p>
                          <w:p w14:paraId="4E37994E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else:</w:t>
                            </w:r>
                          </w:p>
                          <w:p w14:paraId="46012312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(1,9)</w:t>
                            </w:r>
                          </w:p>
                          <w:p w14:paraId="34AB4C4C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devices[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2] ==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["node_3"]:</w:t>
                            </w:r>
                          </w:p>
                          <w:p w14:paraId="2A9AC286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objCount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["car"]</w:t>
                            </w:r>
                          </w:p>
                          <w:p w14:paraId="0E254A0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else:</w:t>
                            </w:r>
                          </w:p>
                          <w:p w14:paraId="47959CA0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(1,9)</w:t>
                            </w:r>
                          </w:p>
                          <w:p w14:paraId="51A674CD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devices[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3] ==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["node_4"]:</w:t>
                            </w:r>
                          </w:p>
                          <w:p w14:paraId="79DBABA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objCount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["car"]</w:t>
                            </w:r>
                          </w:p>
                          <w:p w14:paraId="7B55BF18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else:</w:t>
                            </w:r>
                          </w:p>
                          <w:p w14:paraId="2477F38F" w14:textId="2391053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random.randint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(1,9)</w:t>
                            </w:r>
                          </w:p>
                          <w:p w14:paraId="7296DE01" w14:textId="5029C89C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BF0BC" id="Text Box 210" o:spid="_x0000_s1050" type="#_x0000_t202" style="position:absolute;margin-left:0;margin-top:-13.05pt;width:496pt;height:666.65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" fillcolor="white [3201]" strokeweight=".5pt">
                <v:textbox>
                  <w:txbxContent>
                    <w:p w14:paraId="53FA2F64" w14:textId="36C54E8F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</w:t>
                      </w: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cv2.putText(frame,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rpiName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(10, 25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),cv2.FONT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_HERSHEY_SIMPLEX, 0.5, (0, 0, 255), 2)        </w:t>
                      </w:r>
                    </w:p>
                    <w:p w14:paraId="3FF8FAC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label = ",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".join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("{}: {}".format(obj, count) for (obj, count) in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objCount.items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())</w:t>
                      </w:r>
                    </w:p>
                    <w:p w14:paraId="5D2092F1" w14:textId="7422B0CB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cv2.putText(frame, label, (10, h - 20), cv2.FONT_HERSHEY_SIMPLEX, 0.5, (0, 255,0), 2)</w:t>
                      </w:r>
                    </w:p>
                    <w:p w14:paraId="45B2011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if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len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(devices) == 1:</w:t>
                      </w:r>
                    </w:p>
                    <w:p w14:paraId="58E0AB84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objCount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["car"]</w:t>
                      </w:r>
                    </w:p>
                    <w:p w14:paraId="3E20D0D4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random.randint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(1,9)</w:t>
                      </w:r>
                    </w:p>
                    <w:p w14:paraId="0BF821BF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count_c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random.randint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(1,6)</w:t>
                      </w:r>
                    </w:p>
                    <w:p w14:paraId="49334FDD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count_d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random.randint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(1,7)</w:t>
                      </w:r>
                    </w:p>
                    <w:p w14:paraId="508BA2F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len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(devices) == 2:</w:t>
                      </w:r>
                    </w:p>
                    <w:p w14:paraId="17F76A6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devices[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0] ==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["node_1"]:</w:t>
                      </w:r>
                    </w:p>
                    <w:p w14:paraId="09B972EC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objCount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["car"]</w:t>
                      </w:r>
                    </w:p>
                    <w:p w14:paraId="2A7A6D20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else:</w:t>
                      </w:r>
                    </w:p>
                    <w:p w14:paraId="35B9309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random.randint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(1,9)</w:t>
                      </w:r>
                    </w:p>
                    <w:p w14:paraId="1C8A64D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devices[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1] ==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["node_2"]:</w:t>
                      </w:r>
                    </w:p>
                    <w:p w14:paraId="044AED8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objCount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["car"]</w:t>
                      </w:r>
                    </w:p>
                    <w:p w14:paraId="4987766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else:</w:t>
                      </w:r>
                    </w:p>
                    <w:p w14:paraId="6CD68B9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random.randint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(1,9)</w:t>
                      </w:r>
                    </w:p>
                    <w:p w14:paraId="7DB5D37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count_c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random.randint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(1,6)</w:t>
                      </w:r>
                    </w:p>
                    <w:p w14:paraId="7897EF56" w14:textId="71E5423F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count_d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random.randint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(1,7)</w:t>
                      </w:r>
                    </w:p>
                    <w:p w14:paraId="77C5AE6D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len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(devices) == 3:</w:t>
                      </w:r>
                    </w:p>
                    <w:p w14:paraId="75C172EC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devices[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0] ==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["node_1"]:</w:t>
                      </w:r>
                    </w:p>
                    <w:p w14:paraId="1962B429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objCount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["car"]</w:t>
                      </w:r>
                    </w:p>
                    <w:p w14:paraId="7AA6361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else:</w:t>
                      </w:r>
                    </w:p>
                    <w:p w14:paraId="5575650C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random.randint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(1,9)</w:t>
                      </w:r>
                    </w:p>
                    <w:p w14:paraId="13B257CD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devices[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1] ==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["node_2"]:</w:t>
                      </w:r>
                    </w:p>
                    <w:p w14:paraId="3BDF102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objCount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["car"]</w:t>
                      </w:r>
                    </w:p>
                    <w:p w14:paraId="777BFA0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else:</w:t>
                      </w:r>
                    </w:p>
                    <w:p w14:paraId="6A34493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random.randint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(1,9)</w:t>
                      </w:r>
                    </w:p>
                    <w:p w14:paraId="72E9BF49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devices[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2] ==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["node_3"]:</w:t>
                      </w:r>
                    </w:p>
                    <w:p w14:paraId="0C5C3A79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objCount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["car"]</w:t>
                      </w:r>
                    </w:p>
                    <w:p w14:paraId="493BFD9C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else:</w:t>
                      </w:r>
                    </w:p>
                    <w:p w14:paraId="1D7D38B8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random.randint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(1,9)</w:t>
                      </w:r>
                    </w:p>
                    <w:p w14:paraId="55E134C9" w14:textId="032B5750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count_d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random.randint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(1,7)</w:t>
                      </w:r>
                    </w:p>
                    <w:p w14:paraId="3BB2EE8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len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(devices) == 4:</w:t>
                      </w:r>
                    </w:p>
                    <w:p w14:paraId="5A761712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devices[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0] ==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["node_1"]:</w:t>
                      </w:r>
                    </w:p>
                    <w:p w14:paraId="7F5FFFCD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objCount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["car"]</w:t>
                      </w:r>
                    </w:p>
                    <w:p w14:paraId="20E55BC1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else:</w:t>
                      </w:r>
                    </w:p>
                    <w:p w14:paraId="19FDAD6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random.randint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(1,9)</w:t>
                      </w:r>
                    </w:p>
                    <w:p w14:paraId="33F1AA99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devices[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1] ==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["node_2"]:</w:t>
                      </w:r>
                    </w:p>
                    <w:p w14:paraId="592A7E2E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objCount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["car"]</w:t>
                      </w:r>
                    </w:p>
                    <w:p w14:paraId="4E37994E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else:</w:t>
                      </w:r>
                    </w:p>
                    <w:p w14:paraId="46012312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random.randint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(1,9)</w:t>
                      </w:r>
                    </w:p>
                    <w:p w14:paraId="34AB4C4C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devices[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2] ==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["node_3"]:</w:t>
                      </w:r>
                    </w:p>
                    <w:p w14:paraId="2A9AC286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objCount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["car"]</w:t>
                      </w:r>
                    </w:p>
                    <w:p w14:paraId="0E254A0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else:</w:t>
                      </w:r>
                    </w:p>
                    <w:p w14:paraId="47959CA0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random.randint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(1,9)</w:t>
                      </w:r>
                    </w:p>
                    <w:p w14:paraId="51A674CD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devices[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3] ==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["node_4"]:</w:t>
                      </w:r>
                    </w:p>
                    <w:p w14:paraId="79DBABA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objCount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["car"]</w:t>
                      </w:r>
                    </w:p>
                    <w:p w14:paraId="7B55BF18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else:</w:t>
                      </w:r>
                    </w:p>
                    <w:p w14:paraId="2477F38F" w14:textId="2391053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random.randint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(1,9)</w:t>
                      </w:r>
                    </w:p>
                    <w:p w14:paraId="7296DE01" w14:textId="5029C89C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4ED106" w14:textId="34B5A6F3" w:rsidR="009778CD" w:rsidRDefault="009778CD" w:rsidP="009778CD">
      <w:pPr>
        <w:tabs>
          <w:tab w:val="left" w:pos="1893"/>
        </w:tabs>
      </w:pPr>
    </w:p>
    <w:p w14:paraId="37D294F7" w14:textId="24A995A8" w:rsidR="009778CD" w:rsidRDefault="009778CD" w:rsidP="009778CD">
      <w:pPr>
        <w:tabs>
          <w:tab w:val="left" w:pos="1893"/>
        </w:tabs>
      </w:pPr>
    </w:p>
    <w:p w14:paraId="18DF2447" w14:textId="437F6DE4" w:rsidR="009778CD" w:rsidRDefault="009778CD" w:rsidP="009778CD">
      <w:pPr>
        <w:tabs>
          <w:tab w:val="left" w:pos="1893"/>
        </w:tabs>
      </w:pPr>
    </w:p>
    <w:p w14:paraId="0AA7A337" w14:textId="5C2D3139" w:rsidR="009778CD" w:rsidRDefault="009778CD" w:rsidP="009778CD">
      <w:pPr>
        <w:tabs>
          <w:tab w:val="left" w:pos="1893"/>
        </w:tabs>
      </w:pPr>
    </w:p>
    <w:p w14:paraId="4CC6330B" w14:textId="6AA116F1" w:rsidR="009778CD" w:rsidRDefault="009778CD" w:rsidP="009778CD">
      <w:pPr>
        <w:tabs>
          <w:tab w:val="left" w:pos="1893"/>
        </w:tabs>
      </w:pPr>
    </w:p>
    <w:p w14:paraId="40FA159C" w14:textId="551BD764" w:rsidR="009778CD" w:rsidRDefault="009778CD" w:rsidP="009778CD">
      <w:pPr>
        <w:tabs>
          <w:tab w:val="left" w:pos="1893"/>
        </w:tabs>
      </w:pPr>
    </w:p>
    <w:p w14:paraId="2822E960" w14:textId="5E5FDDBE" w:rsidR="009778CD" w:rsidRDefault="009778CD" w:rsidP="009778CD">
      <w:pPr>
        <w:tabs>
          <w:tab w:val="left" w:pos="1893"/>
        </w:tabs>
      </w:pPr>
    </w:p>
    <w:p w14:paraId="1ECAA202" w14:textId="5EB5F45A" w:rsidR="009778CD" w:rsidRDefault="009778CD" w:rsidP="009778CD">
      <w:pPr>
        <w:tabs>
          <w:tab w:val="left" w:pos="1893"/>
        </w:tabs>
      </w:pPr>
    </w:p>
    <w:p w14:paraId="056C016E" w14:textId="1B7F9F8C" w:rsidR="009778CD" w:rsidRDefault="009778CD" w:rsidP="009778CD">
      <w:pPr>
        <w:tabs>
          <w:tab w:val="left" w:pos="1893"/>
        </w:tabs>
      </w:pPr>
    </w:p>
    <w:p w14:paraId="0A187563" w14:textId="675BFAEE" w:rsidR="009778CD" w:rsidRDefault="009778CD" w:rsidP="009778CD">
      <w:pPr>
        <w:tabs>
          <w:tab w:val="left" w:pos="1893"/>
        </w:tabs>
      </w:pPr>
    </w:p>
    <w:p w14:paraId="4EB65D7E" w14:textId="452D8D3B" w:rsidR="009778CD" w:rsidRDefault="009778CD" w:rsidP="009778CD">
      <w:pPr>
        <w:tabs>
          <w:tab w:val="left" w:pos="1893"/>
        </w:tabs>
      </w:pPr>
    </w:p>
    <w:p w14:paraId="7F8FDDD5" w14:textId="4D3E2692" w:rsidR="009778CD" w:rsidRDefault="009778CD" w:rsidP="009778CD">
      <w:pPr>
        <w:tabs>
          <w:tab w:val="left" w:pos="1893"/>
        </w:tabs>
      </w:pPr>
    </w:p>
    <w:p w14:paraId="645A81FC" w14:textId="7F397D4E" w:rsidR="009778CD" w:rsidRDefault="009778CD" w:rsidP="009778CD">
      <w:pPr>
        <w:tabs>
          <w:tab w:val="left" w:pos="1893"/>
        </w:tabs>
      </w:pPr>
    </w:p>
    <w:p w14:paraId="5B891497" w14:textId="34E7DD6B" w:rsidR="009778CD" w:rsidRDefault="009778CD" w:rsidP="009778CD">
      <w:pPr>
        <w:tabs>
          <w:tab w:val="left" w:pos="1893"/>
        </w:tabs>
      </w:pPr>
    </w:p>
    <w:p w14:paraId="3E260F50" w14:textId="552647CD" w:rsidR="009778CD" w:rsidRDefault="009778CD" w:rsidP="009778CD">
      <w:pPr>
        <w:tabs>
          <w:tab w:val="left" w:pos="1893"/>
        </w:tabs>
      </w:pPr>
    </w:p>
    <w:p w14:paraId="389D7836" w14:textId="0C19894F" w:rsidR="009778CD" w:rsidRDefault="009778CD" w:rsidP="009778CD">
      <w:pPr>
        <w:tabs>
          <w:tab w:val="left" w:pos="1893"/>
        </w:tabs>
      </w:pPr>
    </w:p>
    <w:p w14:paraId="4AB55F6F" w14:textId="2B1B06F5" w:rsidR="009778CD" w:rsidRDefault="009778CD" w:rsidP="009778CD">
      <w:pPr>
        <w:tabs>
          <w:tab w:val="left" w:pos="1893"/>
        </w:tabs>
      </w:pPr>
    </w:p>
    <w:p w14:paraId="46E6B27B" w14:textId="1B59EB7B" w:rsidR="009778CD" w:rsidRDefault="009778CD" w:rsidP="009778CD">
      <w:pPr>
        <w:tabs>
          <w:tab w:val="left" w:pos="1893"/>
        </w:tabs>
      </w:pPr>
    </w:p>
    <w:p w14:paraId="63AB9C82" w14:textId="49A0045D" w:rsidR="009778CD" w:rsidRDefault="009778CD" w:rsidP="009778CD">
      <w:pPr>
        <w:tabs>
          <w:tab w:val="left" w:pos="1893"/>
        </w:tabs>
      </w:pPr>
    </w:p>
    <w:p w14:paraId="1AD43529" w14:textId="5A082369" w:rsidR="009778CD" w:rsidRDefault="009778CD" w:rsidP="009778CD">
      <w:pPr>
        <w:tabs>
          <w:tab w:val="left" w:pos="1893"/>
        </w:tabs>
      </w:pPr>
    </w:p>
    <w:p w14:paraId="054351DC" w14:textId="02A808D1" w:rsidR="009778CD" w:rsidRDefault="009778CD" w:rsidP="009778CD">
      <w:pPr>
        <w:tabs>
          <w:tab w:val="left" w:pos="1893"/>
        </w:tabs>
      </w:pPr>
    </w:p>
    <w:p w14:paraId="0366EDA1" w14:textId="1EB6F9B5" w:rsidR="009778CD" w:rsidRDefault="009778CD" w:rsidP="009778CD">
      <w:pPr>
        <w:tabs>
          <w:tab w:val="left" w:pos="1893"/>
        </w:tabs>
      </w:pPr>
    </w:p>
    <w:p w14:paraId="6C965268" w14:textId="5DE4638B" w:rsidR="009778CD" w:rsidRDefault="009778CD" w:rsidP="009778CD">
      <w:pPr>
        <w:tabs>
          <w:tab w:val="left" w:pos="1893"/>
        </w:tabs>
      </w:pPr>
    </w:p>
    <w:p w14:paraId="1DCBA231" w14:textId="2819EB59" w:rsidR="009778CD" w:rsidRDefault="009778CD" w:rsidP="009778CD">
      <w:pPr>
        <w:tabs>
          <w:tab w:val="left" w:pos="1893"/>
        </w:tabs>
      </w:pPr>
    </w:p>
    <w:p w14:paraId="05667BFE" w14:textId="47AF7DC3" w:rsidR="009778CD" w:rsidRDefault="009778CD" w:rsidP="009778CD">
      <w:pPr>
        <w:tabs>
          <w:tab w:val="left" w:pos="1893"/>
        </w:tabs>
      </w:pPr>
    </w:p>
    <w:p w14:paraId="32788E69" w14:textId="55FC338D" w:rsidR="009778CD" w:rsidRDefault="009778CD" w:rsidP="009778CD">
      <w:pPr>
        <w:tabs>
          <w:tab w:val="left" w:pos="1893"/>
        </w:tabs>
      </w:pPr>
    </w:p>
    <w:p w14:paraId="47528728" w14:textId="4417E8B1" w:rsidR="009778CD" w:rsidRDefault="009778CD" w:rsidP="009778CD">
      <w:pPr>
        <w:tabs>
          <w:tab w:val="left" w:pos="1893"/>
        </w:tabs>
      </w:pPr>
    </w:p>
    <w:p w14:paraId="64469C00" w14:textId="03DB93B4" w:rsidR="009778CD" w:rsidRDefault="009778CD" w:rsidP="009778CD">
      <w:pPr>
        <w:tabs>
          <w:tab w:val="left" w:pos="1893"/>
        </w:tabs>
      </w:pPr>
    </w:p>
    <w:p w14:paraId="19BE22DB" w14:textId="2E4BE375" w:rsidR="009778CD" w:rsidRDefault="009778CD" w:rsidP="009778CD">
      <w:pPr>
        <w:tabs>
          <w:tab w:val="left" w:pos="1893"/>
        </w:tabs>
      </w:pPr>
    </w:p>
    <w:p w14:paraId="3061C650" w14:textId="3201B77E" w:rsidR="009778CD" w:rsidRDefault="009778CD" w:rsidP="009778CD">
      <w:pPr>
        <w:tabs>
          <w:tab w:val="left" w:pos="1893"/>
        </w:tabs>
      </w:pPr>
    </w:p>
    <w:p w14:paraId="06E91ABE" w14:textId="37B3A6D1" w:rsidR="009778CD" w:rsidRDefault="009778CD" w:rsidP="009778CD">
      <w:pPr>
        <w:tabs>
          <w:tab w:val="left" w:pos="1893"/>
        </w:tabs>
      </w:pPr>
    </w:p>
    <w:p w14:paraId="021377D2" w14:textId="3FE8693D" w:rsidR="009778CD" w:rsidRDefault="009778CD" w:rsidP="009778CD">
      <w:pPr>
        <w:tabs>
          <w:tab w:val="left" w:pos="1893"/>
        </w:tabs>
      </w:pPr>
    </w:p>
    <w:p w14:paraId="521A1A9C" w14:textId="0EE7C653" w:rsidR="009778CD" w:rsidRDefault="009778CD" w:rsidP="009778CD">
      <w:pPr>
        <w:tabs>
          <w:tab w:val="left" w:pos="1893"/>
        </w:tabs>
      </w:pPr>
      <w:r>
        <w:rPr>
          <w:noProof/>
          <w:sz w:val="36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B0228F" wp14:editId="3C2AC1E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299200" cy="8466667"/>
                <wp:effectExtent l="0" t="0" r="25400" b="10795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200" cy="8466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76CAFF" w14:textId="77777777" w:rsidR="009778CD" w:rsidRPr="009778CD" w:rsidRDefault="009778CD" w:rsidP="009778CD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##################### 1</w:t>
                            </w:r>
                          </w:p>
                          <w:p w14:paraId="0556791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if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!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 0):</w:t>
                            </w:r>
                          </w:p>
                          <w:p w14:paraId="616F789C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output_1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min_green</w:t>
                            </w:r>
                            <w:proofErr w:type="spellEnd"/>
                          </w:p>
                          <w:p w14:paraId="0C72E70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2F1659D4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t_output_1 =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/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780E2C6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output_1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max_green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t_output_1*(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68887B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0):</w:t>
                            </w:r>
                          </w:p>
                          <w:p w14:paraId="6ECB63C0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output_1 = 0</w:t>
                            </w:r>
                          </w:p>
                          <w:p w14:paraId="0BBEA8B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2C5B914F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output_1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max_green</w:t>
                            </w:r>
                            <w:proofErr w:type="spellEnd"/>
                          </w:p>
                          <w:p w14:paraId="4FE23DD8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#################### 2</w:t>
                            </w:r>
                          </w:p>
                          <w:p w14:paraId="356B5F8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if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!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 0):</w:t>
                            </w:r>
                          </w:p>
                          <w:p w14:paraId="733BE879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output_2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min_green</w:t>
                            </w:r>
                            <w:proofErr w:type="spellEnd"/>
                          </w:p>
                          <w:p w14:paraId="5C525986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5E41555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t_output_2 =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/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B743836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output_2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max_green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t_output_2*(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49D3348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0):</w:t>
                            </w:r>
                          </w:p>
                          <w:p w14:paraId="1DC5057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output_2 = 0</w:t>
                            </w:r>
                          </w:p>
                          <w:p w14:paraId="2A6F2B1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05D556DF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output_2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max_green</w:t>
                            </w:r>
                            <w:proofErr w:type="spellEnd"/>
                          </w:p>
                          <w:p w14:paraId="647254FE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################### 3</w:t>
                            </w:r>
                          </w:p>
                          <w:p w14:paraId="1133860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if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count_c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!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 0):</w:t>
                            </w:r>
                          </w:p>
                          <w:p w14:paraId="00A916F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output_3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min_green</w:t>
                            </w:r>
                            <w:proofErr w:type="spellEnd"/>
                          </w:p>
                          <w:p w14:paraId="71E25DC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count_c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count_c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1433FAD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t_output_3 =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count_c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/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92B49B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output_3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max_green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t_output_3*(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CB71CF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count_c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0):</w:t>
                            </w:r>
                          </w:p>
                          <w:p w14:paraId="17DEE768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output_3 = 0</w:t>
                            </w:r>
                          </w:p>
                          <w:p w14:paraId="5D6032C2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count_c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4E881C3C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output_3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max_green</w:t>
                            </w:r>
                            <w:proofErr w:type="spellEnd"/>
                          </w:p>
                          <w:p w14:paraId="56B008E1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################## 4</w:t>
                            </w:r>
                          </w:p>
                          <w:p w14:paraId="3A518CD6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if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count_d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!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 0):</w:t>
                            </w:r>
                          </w:p>
                          <w:p w14:paraId="6594B33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output_4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min_green</w:t>
                            </w:r>
                            <w:proofErr w:type="spellEnd"/>
                          </w:p>
                          <w:p w14:paraId="14AB93F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count_d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count_d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1558BF9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t_output_4 =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count_d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/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8BB525D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output_4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max_green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t_output_4*(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min_car_detect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15535DF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count_d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0):</w:t>
                            </w:r>
                          </w:p>
                          <w:p w14:paraId="3A490F6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output_4 = 0</w:t>
                            </w:r>
                          </w:p>
                          <w:p w14:paraId="1FE06BC9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count_d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max_car_detect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2F194BCE" w14:textId="641AD81F" w:rsid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output_4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max_green</w:t>
                            </w:r>
                            <w:proofErr w:type="spellEnd"/>
                          </w:p>
                          <w:p w14:paraId="74E1FF31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0228F" id="Text Box 211" o:spid="_x0000_s1051" type="#_x0000_t202" style="position:absolute;margin-left:0;margin-top:0;width:496pt;height:666.6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" fillcolor="white [3201]" strokeweight=".5pt">
                <v:textbox>
                  <w:txbxContent>
                    <w:p w14:paraId="4176CAFF" w14:textId="77777777" w:rsidR="009778CD" w:rsidRPr="009778CD" w:rsidRDefault="009778CD" w:rsidP="009778CD">
                      <w:pPr>
                        <w:ind w:firstLine="72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##################### 1</w:t>
                      </w:r>
                    </w:p>
                    <w:p w14:paraId="0556791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if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and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!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= 0):</w:t>
                      </w:r>
                    </w:p>
                    <w:p w14:paraId="616F789C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output_1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min_green</w:t>
                      </w:r>
                      <w:proofErr w:type="spellEnd"/>
                    </w:p>
                    <w:p w14:paraId="0C72E70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and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):</w:t>
                      </w:r>
                    </w:p>
                    <w:p w14:paraId="2F1659D4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t_output_1 =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/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</w:t>
                      </w:r>
                    </w:p>
                    <w:p w14:paraId="0780E2C6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output_1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max_green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t_output_1*(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</w:t>
                      </w:r>
                    </w:p>
                    <w:p w14:paraId="768887B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0):</w:t>
                      </w:r>
                    </w:p>
                    <w:p w14:paraId="6ECB63C0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output_1 = 0</w:t>
                      </w:r>
                    </w:p>
                    <w:p w14:paraId="0BBEA8B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):</w:t>
                      </w:r>
                    </w:p>
                    <w:p w14:paraId="2C5B914F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output_1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max_green</w:t>
                      </w:r>
                      <w:proofErr w:type="spellEnd"/>
                    </w:p>
                    <w:p w14:paraId="4FE23DD8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#################### 2</w:t>
                      </w:r>
                    </w:p>
                    <w:p w14:paraId="356B5F8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if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and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!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= 0):</w:t>
                      </w:r>
                    </w:p>
                    <w:p w14:paraId="733BE879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output_2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min_green</w:t>
                      </w:r>
                      <w:proofErr w:type="spellEnd"/>
                    </w:p>
                    <w:p w14:paraId="5C525986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and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):</w:t>
                      </w:r>
                    </w:p>
                    <w:p w14:paraId="5E41555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t_output_2 =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/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</w:t>
                      </w:r>
                    </w:p>
                    <w:p w14:paraId="0B743836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output_2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max_green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t_output_2*(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</w:t>
                      </w:r>
                    </w:p>
                    <w:p w14:paraId="049D3348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0):</w:t>
                      </w:r>
                    </w:p>
                    <w:p w14:paraId="1DC5057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output_2 = 0</w:t>
                      </w:r>
                    </w:p>
                    <w:p w14:paraId="2A6F2B1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):</w:t>
                      </w:r>
                    </w:p>
                    <w:p w14:paraId="05D556DF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output_2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max_green</w:t>
                      </w:r>
                      <w:proofErr w:type="spellEnd"/>
                    </w:p>
                    <w:p w14:paraId="647254FE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################### 3</w:t>
                      </w:r>
                    </w:p>
                    <w:p w14:paraId="1133860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if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count_c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and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!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= 0):</w:t>
                      </w:r>
                    </w:p>
                    <w:p w14:paraId="00A916F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output_3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min_green</w:t>
                      </w:r>
                      <w:proofErr w:type="spellEnd"/>
                    </w:p>
                    <w:p w14:paraId="71E25DC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count_c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and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count_c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):</w:t>
                      </w:r>
                    </w:p>
                    <w:p w14:paraId="1433FAD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t_output_3 =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count_c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/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</w:t>
                      </w:r>
                    </w:p>
                    <w:p w14:paraId="292B49B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output_3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max_green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t_output_3*(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</w:t>
                      </w:r>
                    </w:p>
                    <w:p w14:paraId="7CB71CF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count_c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0):</w:t>
                      </w:r>
                    </w:p>
                    <w:p w14:paraId="17DEE768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output_3 = 0</w:t>
                      </w:r>
                    </w:p>
                    <w:p w14:paraId="5D6032C2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count_c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):</w:t>
                      </w:r>
                    </w:p>
                    <w:p w14:paraId="4E881C3C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output_3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max_green</w:t>
                      </w:r>
                      <w:proofErr w:type="spellEnd"/>
                    </w:p>
                    <w:p w14:paraId="56B008E1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################## 4</w:t>
                      </w:r>
                    </w:p>
                    <w:p w14:paraId="3A518CD6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if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count_d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and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!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= 0):</w:t>
                      </w:r>
                    </w:p>
                    <w:p w14:paraId="6594B33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output_4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min_green</w:t>
                      </w:r>
                      <w:proofErr w:type="spellEnd"/>
                    </w:p>
                    <w:p w14:paraId="14AB93F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count_d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and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count_d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):</w:t>
                      </w:r>
                    </w:p>
                    <w:p w14:paraId="1558BF9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t_output_4 =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count_d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/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</w:t>
                      </w:r>
                    </w:p>
                    <w:p w14:paraId="08BB525D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output_4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max_green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t_output_4*(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min_car_detect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</w:t>
                      </w:r>
                    </w:p>
                    <w:p w14:paraId="15535DF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count_d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0):</w:t>
                      </w:r>
                    </w:p>
                    <w:p w14:paraId="3A490F6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output_4 = 0</w:t>
                      </w:r>
                    </w:p>
                    <w:p w14:paraId="1FE06BC9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count_d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max_car_detect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):</w:t>
                      </w:r>
                    </w:p>
                    <w:p w14:paraId="2F194BCE" w14:textId="641AD81F" w:rsid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output_4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max_green</w:t>
                      </w:r>
                      <w:proofErr w:type="spellEnd"/>
                    </w:p>
                    <w:p w14:paraId="74E1FF31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D52C6A" w14:textId="0215D054" w:rsidR="009778CD" w:rsidRDefault="009778CD" w:rsidP="009778CD">
      <w:pPr>
        <w:tabs>
          <w:tab w:val="left" w:pos="1893"/>
        </w:tabs>
      </w:pPr>
    </w:p>
    <w:p w14:paraId="19E5D6B2" w14:textId="224FC089" w:rsidR="009778CD" w:rsidRDefault="009778CD" w:rsidP="009778CD">
      <w:pPr>
        <w:tabs>
          <w:tab w:val="left" w:pos="1893"/>
        </w:tabs>
      </w:pPr>
    </w:p>
    <w:p w14:paraId="6899FB9E" w14:textId="7656DC69" w:rsidR="009778CD" w:rsidRDefault="009778CD" w:rsidP="009778CD">
      <w:pPr>
        <w:tabs>
          <w:tab w:val="left" w:pos="1893"/>
        </w:tabs>
      </w:pPr>
    </w:p>
    <w:p w14:paraId="7D52A1F9" w14:textId="661CDB25" w:rsidR="009778CD" w:rsidRDefault="009778CD" w:rsidP="009778CD">
      <w:pPr>
        <w:tabs>
          <w:tab w:val="left" w:pos="1893"/>
        </w:tabs>
      </w:pPr>
    </w:p>
    <w:p w14:paraId="7C1006DC" w14:textId="0DE41FC2" w:rsidR="009778CD" w:rsidRDefault="009778CD" w:rsidP="009778CD">
      <w:pPr>
        <w:tabs>
          <w:tab w:val="left" w:pos="1893"/>
        </w:tabs>
      </w:pPr>
    </w:p>
    <w:p w14:paraId="03A31672" w14:textId="22A0B309" w:rsidR="009778CD" w:rsidRDefault="009778CD" w:rsidP="009778CD">
      <w:pPr>
        <w:tabs>
          <w:tab w:val="left" w:pos="1893"/>
        </w:tabs>
      </w:pPr>
    </w:p>
    <w:p w14:paraId="0A012CC6" w14:textId="6A1F6CDD" w:rsidR="009778CD" w:rsidRDefault="009778CD" w:rsidP="009778CD">
      <w:pPr>
        <w:tabs>
          <w:tab w:val="left" w:pos="1893"/>
        </w:tabs>
      </w:pPr>
    </w:p>
    <w:p w14:paraId="52A03852" w14:textId="679D7A0D" w:rsidR="009778CD" w:rsidRDefault="009778CD" w:rsidP="009778CD">
      <w:pPr>
        <w:tabs>
          <w:tab w:val="left" w:pos="1893"/>
        </w:tabs>
      </w:pPr>
    </w:p>
    <w:p w14:paraId="1F6043E1" w14:textId="4B18CB94" w:rsidR="009778CD" w:rsidRDefault="009778CD" w:rsidP="009778CD">
      <w:pPr>
        <w:tabs>
          <w:tab w:val="left" w:pos="1893"/>
        </w:tabs>
      </w:pPr>
    </w:p>
    <w:p w14:paraId="1146D97D" w14:textId="66125963" w:rsidR="009778CD" w:rsidRDefault="009778CD" w:rsidP="009778CD">
      <w:pPr>
        <w:tabs>
          <w:tab w:val="left" w:pos="1893"/>
        </w:tabs>
      </w:pPr>
    </w:p>
    <w:p w14:paraId="68FC2805" w14:textId="2C9827BA" w:rsidR="009778CD" w:rsidRDefault="009778CD" w:rsidP="009778CD">
      <w:pPr>
        <w:tabs>
          <w:tab w:val="left" w:pos="1893"/>
        </w:tabs>
      </w:pPr>
    </w:p>
    <w:p w14:paraId="6438D13A" w14:textId="72BF82EC" w:rsidR="009778CD" w:rsidRDefault="009778CD" w:rsidP="009778CD">
      <w:pPr>
        <w:tabs>
          <w:tab w:val="left" w:pos="1893"/>
        </w:tabs>
      </w:pPr>
    </w:p>
    <w:p w14:paraId="380E844E" w14:textId="1FF685D2" w:rsidR="009778CD" w:rsidRDefault="009778CD" w:rsidP="009778CD">
      <w:pPr>
        <w:tabs>
          <w:tab w:val="left" w:pos="1893"/>
        </w:tabs>
      </w:pPr>
    </w:p>
    <w:p w14:paraId="4F7888D4" w14:textId="5E26080D" w:rsidR="009778CD" w:rsidRDefault="009778CD" w:rsidP="009778CD">
      <w:pPr>
        <w:tabs>
          <w:tab w:val="left" w:pos="1893"/>
        </w:tabs>
      </w:pPr>
    </w:p>
    <w:p w14:paraId="740FCF29" w14:textId="1D8B3C13" w:rsidR="009778CD" w:rsidRDefault="009778CD" w:rsidP="009778CD">
      <w:pPr>
        <w:tabs>
          <w:tab w:val="left" w:pos="1893"/>
        </w:tabs>
      </w:pPr>
    </w:p>
    <w:p w14:paraId="018C7933" w14:textId="05125A45" w:rsidR="009778CD" w:rsidRDefault="009778CD" w:rsidP="009778CD">
      <w:pPr>
        <w:tabs>
          <w:tab w:val="left" w:pos="1893"/>
        </w:tabs>
      </w:pPr>
    </w:p>
    <w:p w14:paraId="2C1DBA26" w14:textId="0B7B01CF" w:rsidR="009778CD" w:rsidRDefault="009778CD" w:rsidP="009778CD">
      <w:pPr>
        <w:tabs>
          <w:tab w:val="left" w:pos="1893"/>
        </w:tabs>
      </w:pPr>
    </w:p>
    <w:p w14:paraId="090106A8" w14:textId="07690974" w:rsidR="009778CD" w:rsidRDefault="009778CD" w:rsidP="009778CD">
      <w:pPr>
        <w:tabs>
          <w:tab w:val="left" w:pos="1893"/>
        </w:tabs>
      </w:pPr>
    </w:p>
    <w:p w14:paraId="639C5BA0" w14:textId="0073FF54" w:rsidR="009778CD" w:rsidRDefault="009778CD" w:rsidP="009778CD">
      <w:pPr>
        <w:tabs>
          <w:tab w:val="left" w:pos="1893"/>
        </w:tabs>
      </w:pPr>
    </w:p>
    <w:p w14:paraId="7D16EE69" w14:textId="73C53B7D" w:rsidR="009778CD" w:rsidRDefault="009778CD" w:rsidP="009778CD">
      <w:pPr>
        <w:tabs>
          <w:tab w:val="left" w:pos="1893"/>
        </w:tabs>
      </w:pPr>
    </w:p>
    <w:p w14:paraId="70880DD6" w14:textId="2E87CC72" w:rsidR="009778CD" w:rsidRDefault="009778CD" w:rsidP="009778CD">
      <w:pPr>
        <w:tabs>
          <w:tab w:val="left" w:pos="1893"/>
        </w:tabs>
      </w:pPr>
    </w:p>
    <w:p w14:paraId="2ABAF513" w14:textId="6158B490" w:rsidR="009778CD" w:rsidRDefault="009778CD" w:rsidP="009778CD">
      <w:pPr>
        <w:tabs>
          <w:tab w:val="left" w:pos="1893"/>
        </w:tabs>
      </w:pPr>
    </w:p>
    <w:p w14:paraId="2313F046" w14:textId="4EF57FDA" w:rsidR="009778CD" w:rsidRDefault="009778CD" w:rsidP="009778CD">
      <w:pPr>
        <w:tabs>
          <w:tab w:val="left" w:pos="1893"/>
        </w:tabs>
      </w:pPr>
    </w:p>
    <w:p w14:paraId="3B36A08B" w14:textId="39B9BFE0" w:rsidR="009778CD" w:rsidRDefault="009778CD" w:rsidP="009778CD">
      <w:pPr>
        <w:tabs>
          <w:tab w:val="left" w:pos="1893"/>
        </w:tabs>
      </w:pPr>
    </w:p>
    <w:p w14:paraId="2602C3E0" w14:textId="53213780" w:rsidR="009778CD" w:rsidRDefault="009778CD" w:rsidP="009778CD">
      <w:pPr>
        <w:tabs>
          <w:tab w:val="left" w:pos="1893"/>
        </w:tabs>
      </w:pPr>
    </w:p>
    <w:p w14:paraId="3C5AFC25" w14:textId="0987FEB2" w:rsidR="009778CD" w:rsidRDefault="009778CD" w:rsidP="009778CD">
      <w:pPr>
        <w:tabs>
          <w:tab w:val="left" w:pos="1893"/>
        </w:tabs>
      </w:pPr>
    </w:p>
    <w:p w14:paraId="4142B1AE" w14:textId="36A730D6" w:rsidR="009778CD" w:rsidRDefault="009778CD" w:rsidP="009778CD">
      <w:pPr>
        <w:tabs>
          <w:tab w:val="left" w:pos="1893"/>
        </w:tabs>
      </w:pPr>
    </w:p>
    <w:p w14:paraId="4709464D" w14:textId="49DAD987" w:rsidR="009778CD" w:rsidRDefault="009778CD" w:rsidP="009778CD">
      <w:pPr>
        <w:tabs>
          <w:tab w:val="left" w:pos="1893"/>
        </w:tabs>
      </w:pPr>
    </w:p>
    <w:p w14:paraId="6BD7FCE9" w14:textId="580E73EC" w:rsidR="009778CD" w:rsidRDefault="009778CD" w:rsidP="009778CD">
      <w:pPr>
        <w:tabs>
          <w:tab w:val="left" w:pos="1893"/>
        </w:tabs>
      </w:pPr>
    </w:p>
    <w:p w14:paraId="3D82198C" w14:textId="431AF084" w:rsidR="009778CD" w:rsidRDefault="009778CD" w:rsidP="009778CD">
      <w:pPr>
        <w:tabs>
          <w:tab w:val="left" w:pos="1893"/>
        </w:tabs>
      </w:pPr>
    </w:p>
    <w:p w14:paraId="7B89DDED" w14:textId="7313D577" w:rsidR="009778CD" w:rsidRDefault="009778CD" w:rsidP="009778CD">
      <w:pPr>
        <w:tabs>
          <w:tab w:val="left" w:pos="1893"/>
        </w:tabs>
      </w:pPr>
    </w:p>
    <w:p w14:paraId="5AF1268C" w14:textId="7060AD7C" w:rsidR="009778CD" w:rsidRDefault="009778CD" w:rsidP="009778CD">
      <w:pPr>
        <w:tabs>
          <w:tab w:val="left" w:pos="1893"/>
        </w:tabs>
      </w:pPr>
    </w:p>
    <w:p w14:paraId="47EC6C13" w14:textId="2C3FA5AB" w:rsidR="009778CD" w:rsidRDefault="009778CD" w:rsidP="009778CD">
      <w:pPr>
        <w:tabs>
          <w:tab w:val="left" w:pos="1893"/>
        </w:tabs>
      </w:pPr>
      <w:r>
        <w:rPr>
          <w:noProof/>
          <w:sz w:val="36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C36545" wp14:editId="725BFA47">
                <wp:simplePos x="0" y="0"/>
                <wp:positionH relativeFrom="margin">
                  <wp:align>left</wp:align>
                </wp:positionH>
                <wp:positionV relativeFrom="paragraph">
                  <wp:posOffset>3599</wp:posOffset>
                </wp:positionV>
                <wp:extent cx="6299200" cy="8153400"/>
                <wp:effectExtent l="0" t="0" r="25400" b="1905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200" cy="815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A1747A" w14:textId="562D6969" w:rsidR="009778CD" w:rsidRPr="009778CD" w:rsidRDefault="009778CD" w:rsidP="009778CD">
                            <w:pPr>
                              <w:ind w:left="72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if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state_a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True):</w:t>
                            </w:r>
                          </w:p>
                          <w:p w14:paraId="7FFE57C4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open_akhir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True):</w:t>
                            </w:r>
                          </w:p>
                          <w:p w14:paraId="5B79E62C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TTA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6E801C72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KA = TTA + 3</w:t>
                            </w:r>
                          </w:p>
                          <w:p w14:paraId="43D021EC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task_print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True</w:t>
                            </w:r>
                          </w:p>
                          <w:p w14:paraId="22B232C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open_akhir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False        </w:t>
                            </w:r>
                          </w:p>
                          <w:p w14:paraId="2952C02E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task_print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True:</w:t>
                            </w:r>
                          </w:p>
                          <w:p w14:paraId="66A36DE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"State A :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Lampu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Kunign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4 ON")</w:t>
                            </w:r>
                          </w:p>
                          <w:p w14:paraId="26BC959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(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 &gt; KA):</w:t>
                            </w:r>
                          </w:p>
                          <w:p w14:paraId="2BC42ED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task_print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False</w:t>
                            </w:r>
                          </w:p>
                          <w:p w14:paraId="20464F58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if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open_awal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True):</w:t>
                            </w:r>
                          </w:p>
                          <w:p w14:paraId="445E96E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TA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7BCFA44E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HA = TA + output_1</w:t>
                            </w:r>
                          </w:p>
                          <w:p w14:paraId="67DF51B9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open_awal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False</w:t>
                            </w:r>
                          </w:p>
                          <w:p w14:paraId="7D4F1D1D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"State A :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Lampu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Hijau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 ON")</w:t>
                            </w:r>
                          </w:p>
                          <w:p w14:paraId="5F1CEBD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if (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 &gt; HA):</w:t>
                            </w:r>
                          </w:p>
                          <w:p w14:paraId="7390F00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state_b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True</w:t>
                            </w:r>
                          </w:p>
                          <w:p w14:paraId="1A54EA40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state_a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False</w:t>
                            </w:r>
                          </w:p>
                          <w:p w14:paraId="46AB6B99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open_akhir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True</w:t>
                            </w:r>
                          </w:p>
                          <w:p w14:paraId="394B97F6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open_awal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True</w:t>
                            </w:r>
                          </w:p>
                          <w:p w14:paraId="241187DE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</w:p>
                          <w:p w14:paraId="4F961EC6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D27649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state_b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True):</w:t>
                            </w:r>
                          </w:p>
                          <w:p w14:paraId="7B4A42A6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open_akhir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True):</w:t>
                            </w:r>
                          </w:p>
                          <w:p w14:paraId="6AEBE60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TTB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76E52B0E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KB = TTB + 3</w:t>
                            </w:r>
                          </w:p>
                          <w:p w14:paraId="50B1AA0D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task_print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True</w:t>
                            </w:r>
                          </w:p>
                          <w:p w14:paraId="4AD5993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open_akhir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False</w:t>
                            </w:r>
                          </w:p>
                          <w:p w14:paraId="7F63299E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task_print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True:</w:t>
                            </w:r>
                          </w:p>
                          <w:p w14:paraId="1A40886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"State B :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Lampu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Kuning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 ON")</w:t>
                            </w:r>
                          </w:p>
                          <w:p w14:paraId="38BE0148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(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 &gt; KB):</w:t>
                            </w:r>
                          </w:p>
                          <w:p w14:paraId="6C43F88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task_print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False</w:t>
                            </w:r>
                          </w:p>
                          <w:p w14:paraId="06A236ED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if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open_awal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True):</w:t>
                            </w:r>
                          </w:p>
                          <w:p w14:paraId="1821DA8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TB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65C8F189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HB = TB + output_2</w:t>
                            </w:r>
                          </w:p>
                          <w:p w14:paraId="68E7111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open_awal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False</w:t>
                            </w:r>
                          </w:p>
                          <w:p w14:paraId="0386ECDC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"State B :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Lampu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Hijau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2 ON")</w:t>
                            </w:r>
                          </w:p>
                          <w:p w14:paraId="6A395710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if (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 &gt; HB):</w:t>
                            </w:r>
                          </w:p>
                          <w:p w14:paraId="34CDE1EC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state_c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True</w:t>
                            </w:r>
                          </w:p>
                          <w:p w14:paraId="5960DDC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state_b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False</w:t>
                            </w:r>
                          </w:p>
                          <w:p w14:paraId="7429A46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open_akhir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True</w:t>
                            </w:r>
                          </w:p>
                          <w:p w14:paraId="3B096883" w14:textId="7C945C8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open_awal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36545" id="Text Box 212" o:spid="_x0000_s1052" type="#_x0000_t202" style="position:absolute;margin-left:0;margin-top:.3pt;width:496pt;height:642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" fillcolor="white [3201]" strokeweight=".5pt">
                <v:textbox>
                  <w:txbxContent>
                    <w:p w14:paraId="4FA1747A" w14:textId="562D6969" w:rsidR="009778CD" w:rsidRPr="009778CD" w:rsidRDefault="009778CD" w:rsidP="009778CD">
                      <w:pPr>
                        <w:ind w:left="72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</w:t>
                      </w: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if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state_a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True):</w:t>
                      </w:r>
                    </w:p>
                    <w:p w14:paraId="7FFE57C4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open_akhir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True):</w:t>
                      </w:r>
                    </w:p>
                    <w:p w14:paraId="5B79E62C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TTA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</w:t>
                      </w:r>
                    </w:p>
                    <w:p w14:paraId="6E801C72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KA = TTA + 3</w:t>
                      </w:r>
                    </w:p>
                    <w:p w14:paraId="43D021EC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task_print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True</w:t>
                      </w:r>
                    </w:p>
                    <w:p w14:paraId="22B232C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open_akhir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False        </w:t>
                      </w:r>
                    </w:p>
                    <w:p w14:paraId="2952C02E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task_print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True:</w:t>
                      </w:r>
                    </w:p>
                    <w:p w14:paraId="66A36DE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"State A :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Lampu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Kunign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4 ON")</w:t>
                      </w:r>
                    </w:p>
                    <w:p w14:paraId="26BC959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(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 &gt; KA):</w:t>
                      </w:r>
                    </w:p>
                    <w:p w14:paraId="2BC42ED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task_print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False</w:t>
                      </w:r>
                    </w:p>
                    <w:p w14:paraId="20464F58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if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open_awal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True):</w:t>
                      </w:r>
                    </w:p>
                    <w:p w14:paraId="445E96E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TA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</w:t>
                      </w:r>
                    </w:p>
                    <w:p w14:paraId="7BCFA44E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HA = TA + output_1</w:t>
                      </w:r>
                    </w:p>
                    <w:p w14:paraId="67DF51B9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open_awal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False</w:t>
                      </w:r>
                    </w:p>
                    <w:p w14:paraId="7D4F1D1D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"State A :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Lampu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Hijau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 ON")</w:t>
                      </w:r>
                    </w:p>
                    <w:p w14:paraId="5F1CEBD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if (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 &gt; HA):</w:t>
                      </w:r>
                    </w:p>
                    <w:p w14:paraId="7390F00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state_b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True</w:t>
                      </w:r>
                    </w:p>
                    <w:p w14:paraId="1A54EA40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state_a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False</w:t>
                      </w:r>
                    </w:p>
                    <w:p w14:paraId="46AB6B99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open_akhir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True</w:t>
                      </w:r>
                    </w:p>
                    <w:p w14:paraId="394B97F6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open_awal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True</w:t>
                      </w:r>
                    </w:p>
                    <w:p w14:paraId="241187DE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</w:p>
                    <w:p w14:paraId="4F961EC6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D27649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state_b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True):</w:t>
                      </w:r>
                    </w:p>
                    <w:p w14:paraId="7B4A42A6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open_akhir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True):</w:t>
                      </w:r>
                    </w:p>
                    <w:p w14:paraId="6AEBE60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TTB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</w:t>
                      </w:r>
                    </w:p>
                    <w:p w14:paraId="76E52B0E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KB = TTB + 3</w:t>
                      </w:r>
                    </w:p>
                    <w:p w14:paraId="50B1AA0D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task_print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True</w:t>
                      </w:r>
                    </w:p>
                    <w:p w14:paraId="4AD5993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open_akhir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False</w:t>
                      </w:r>
                    </w:p>
                    <w:p w14:paraId="7F63299E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task_print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True:</w:t>
                      </w:r>
                    </w:p>
                    <w:p w14:paraId="1A40886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"State B :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Lampu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Kuning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 ON")</w:t>
                      </w:r>
                    </w:p>
                    <w:p w14:paraId="38BE0148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(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 &gt; KB):</w:t>
                      </w:r>
                    </w:p>
                    <w:p w14:paraId="6C43F88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task_print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False</w:t>
                      </w:r>
                    </w:p>
                    <w:p w14:paraId="06A236ED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if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open_awal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True):</w:t>
                      </w:r>
                    </w:p>
                    <w:p w14:paraId="1821DA8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TB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</w:t>
                      </w:r>
                    </w:p>
                    <w:p w14:paraId="65C8F189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HB = TB + output_2</w:t>
                      </w:r>
                    </w:p>
                    <w:p w14:paraId="68E7111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open_awal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False</w:t>
                      </w:r>
                    </w:p>
                    <w:p w14:paraId="0386ECDC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"State B :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Lampu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Hijau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2 ON")</w:t>
                      </w:r>
                    </w:p>
                    <w:p w14:paraId="6A395710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if (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 &gt; HB):</w:t>
                      </w:r>
                    </w:p>
                    <w:p w14:paraId="34CDE1EC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state_c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True</w:t>
                      </w:r>
                    </w:p>
                    <w:p w14:paraId="5960DDC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state_b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False</w:t>
                      </w:r>
                    </w:p>
                    <w:p w14:paraId="7429A46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open_akhir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True</w:t>
                      </w:r>
                    </w:p>
                    <w:p w14:paraId="3B096883" w14:textId="7C945C8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open_awal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True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331DD7" w14:textId="020C9CAC" w:rsidR="009778CD" w:rsidRDefault="009778CD" w:rsidP="009778CD">
      <w:pPr>
        <w:tabs>
          <w:tab w:val="left" w:pos="1893"/>
        </w:tabs>
      </w:pPr>
    </w:p>
    <w:p w14:paraId="38E3249D" w14:textId="7D00625E" w:rsidR="009778CD" w:rsidRDefault="009778CD" w:rsidP="009778CD">
      <w:pPr>
        <w:tabs>
          <w:tab w:val="left" w:pos="1893"/>
        </w:tabs>
      </w:pPr>
    </w:p>
    <w:p w14:paraId="12CA9DFF" w14:textId="021BFE35" w:rsidR="009778CD" w:rsidRDefault="009778CD" w:rsidP="009778CD">
      <w:pPr>
        <w:tabs>
          <w:tab w:val="left" w:pos="1893"/>
        </w:tabs>
      </w:pPr>
    </w:p>
    <w:p w14:paraId="06F3DE12" w14:textId="549B0F77" w:rsidR="009778CD" w:rsidRDefault="009778CD" w:rsidP="009778CD">
      <w:pPr>
        <w:tabs>
          <w:tab w:val="left" w:pos="1893"/>
        </w:tabs>
      </w:pPr>
    </w:p>
    <w:p w14:paraId="5BAD182B" w14:textId="1A851346" w:rsidR="009778CD" w:rsidRDefault="009778CD" w:rsidP="009778CD">
      <w:pPr>
        <w:tabs>
          <w:tab w:val="left" w:pos="1893"/>
        </w:tabs>
      </w:pPr>
    </w:p>
    <w:p w14:paraId="7E411C3F" w14:textId="22E5A974" w:rsidR="009778CD" w:rsidRDefault="009778CD" w:rsidP="009778CD">
      <w:pPr>
        <w:tabs>
          <w:tab w:val="left" w:pos="1893"/>
        </w:tabs>
      </w:pPr>
    </w:p>
    <w:p w14:paraId="5FA297B0" w14:textId="7BA21EE3" w:rsidR="009778CD" w:rsidRDefault="009778CD" w:rsidP="009778CD">
      <w:pPr>
        <w:tabs>
          <w:tab w:val="left" w:pos="1893"/>
        </w:tabs>
      </w:pPr>
    </w:p>
    <w:p w14:paraId="1587F682" w14:textId="1C089F70" w:rsidR="009778CD" w:rsidRDefault="009778CD" w:rsidP="009778CD">
      <w:pPr>
        <w:tabs>
          <w:tab w:val="left" w:pos="1893"/>
        </w:tabs>
      </w:pPr>
    </w:p>
    <w:p w14:paraId="11D946BC" w14:textId="577B52DE" w:rsidR="009778CD" w:rsidRDefault="009778CD" w:rsidP="009778CD">
      <w:pPr>
        <w:tabs>
          <w:tab w:val="left" w:pos="1893"/>
        </w:tabs>
      </w:pPr>
    </w:p>
    <w:p w14:paraId="3126EDCF" w14:textId="3D7DEBE6" w:rsidR="009778CD" w:rsidRDefault="009778CD" w:rsidP="009778CD">
      <w:pPr>
        <w:tabs>
          <w:tab w:val="left" w:pos="1893"/>
        </w:tabs>
      </w:pPr>
    </w:p>
    <w:p w14:paraId="22CFBE42" w14:textId="16C2AC71" w:rsidR="009778CD" w:rsidRDefault="009778CD" w:rsidP="009778CD">
      <w:pPr>
        <w:tabs>
          <w:tab w:val="left" w:pos="1893"/>
        </w:tabs>
      </w:pPr>
    </w:p>
    <w:p w14:paraId="455E22F3" w14:textId="476F8B16" w:rsidR="009778CD" w:rsidRDefault="009778CD" w:rsidP="009778CD">
      <w:pPr>
        <w:tabs>
          <w:tab w:val="left" w:pos="1893"/>
        </w:tabs>
      </w:pPr>
    </w:p>
    <w:p w14:paraId="1D37976C" w14:textId="78B8C832" w:rsidR="009778CD" w:rsidRDefault="009778CD" w:rsidP="009778CD">
      <w:pPr>
        <w:tabs>
          <w:tab w:val="left" w:pos="1893"/>
        </w:tabs>
      </w:pPr>
    </w:p>
    <w:p w14:paraId="63E52EAE" w14:textId="6A3CC79D" w:rsidR="009778CD" w:rsidRDefault="009778CD" w:rsidP="009778CD">
      <w:pPr>
        <w:tabs>
          <w:tab w:val="left" w:pos="1893"/>
        </w:tabs>
      </w:pPr>
    </w:p>
    <w:p w14:paraId="38C2BC49" w14:textId="21BE05BA" w:rsidR="009778CD" w:rsidRDefault="009778CD" w:rsidP="009778CD">
      <w:pPr>
        <w:tabs>
          <w:tab w:val="left" w:pos="1893"/>
        </w:tabs>
      </w:pPr>
    </w:p>
    <w:p w14:paraId="11EE75CF" w14:textId="042A3363" w:rsidR="009778CD" w:rsidRDefault="009778CD" w:rsidP="009778CD">
      <w:pPr>
        <w:tabs>
          <w:tab w:val="left" w:pos="1893"/>
        </w:tabs>
      </w:pPr>
    </w:p>
    <w:p w14:paraId="6201FE62" w14:textId="0188CFE5" w:rsidR="009778CD" w:rsidRDefault="009778CD" w:rsidP="009778CD">
      <w:pPr>
        <w:tabs>
          <w:tab w:val="left" w:pos="1893"/>
        </w:tabs>
      </w:pPr>
    </w:p>
    <w:p w14:paraId="789C32F2" w14:textId="1B5B54F2" w:rsidR="009778CD" w:rsidRDefault="009778CD" w:rsidP="009778CD">
      <w:pPr>
        <w:tabs>
          <w:tab w:val="left" w:pos="1893"/>
        </w:tabs>
      </w:pPr>
    </w:p>
    <w:p w14:paraId="19D67DA4" w14:textId="549EB91F" w:rsidR="009778CD" w:rsidRDefault="009778CD" w:rsidP="009778CD">
      <w:pPr>
        <w:tabs>
          <w:tab w:val="left" w:pos="1893"/>
        </w:tabs>
      </w:pPr>
    </w:p>
    <w:p w14:paraId="6830AB1B" w14:textId="2E212AA3" w:rsidR="009778CD" w:rsidRDefault="009778CD" w:rsidP="009778CD">
      <w:pPr>
        <w:tabs>
          <w:tab w:val="left" w:pos="1893"/>
        </w:tabs>
      </w:pPr>
    </w:p>
    <w:p w14:paraId="496D8468" w14:textId="097D77C8" w:rsidR="009778CD" w:rsidRDefault="009778CD" w:rsidP="009778CD">
      <w:pPr>
        <w:tabs>
          <w:tab w:val="left" w:pos="1893"/>
        </w:tabs>
      </w:pPr>
    </w:p>
    <w:p w14:paraId="2D68D9A5" w14:textId="2A726C4E" w:rsidR="009778CD" w:rsidRDefault="009778CD" w:rsidP="009778CD">
      <w:pPr>
        <w:tabs>
          <w:tab w:val="left" w:pos="1893"/>
        </w:tabs>
      </w:pPr>
    </w:p>
    <w:p w14:paraId="02B1AC41" w14:textId="7529EAC3" w:rsidR="009778CD" w:rsidRDefault="009778CD" w:rsidP="009778CD">
      <w:pPr>
        <w:tabs>
          <w:tab w:val="left" w:pos="1893"/>
        </w:tabs>
      </w:pPr>
    </w:p>
    <w:p w14:paraId="64204109" w14:textId="446BF353" w:rsidR="009778CD" w:rsidRDefault="009778CD" w:rsidP="009778CD">
      <w:pPr>
        <w:tabs>
          <w:tab w:val="left" w:pos="1893"/>
        </w:tabs>
      </w:pPr>
    </w:p>
    <w:p w14:paraId="7C62970F" w14:textId="6D4A0778" w:rsidR="009778CD" w:rsidRDefault="009778CD" w:rsidP="009778CD">
      <w:pPr>
        <w:tabs>
          <w:tab w:val="left" w:pos="1893"/>
        </w:tabs>
      </w:pPr>
    </w:p>
    <w:p w14:paraId="4C0D6B86" w14:textId="39E2C0EE" w:rsidR="009778CD" w:rsidRDefault="009778CD" w:rsidP="009778CD">
      <w:pPr>
        <w:tabs>
          <w:tab w:val="left" w:pos="1893"/>
        </w:tabs>
      </w:pPr>
    </w:p>
    <w:p w14:paraId="4B104EB7" w14:textId="4BA89DAB" w:rsidR="009778CD" w:rsidRDefault="009778CD" w:rsidP="009778CD">
      <w:pPr>
        <w:tabs>
          <w:tab w:val="left" w:pos="1893"/>
        </w:tabs>
      </w:pPr>
    </w:p>
    <w:p w14:paraId="1EB58523" w14:textId="34C1454A" w:rsidR="009778CD" w:rsidRDefault="009778CD" w:rsidP="009778CD">
      <w:pPr>
        <w:tabs>
          <w:tab w:val="left" w:pos="1893"/>
        </w:tabs>
      </w:pPr>
    </w:p>
    <w:p w14:paraId="758BFCD9" w14:textId="1670104A" w:rsidR="009778CD" w:rsidRDefault="009778CD" w:rsidP="009778CD">
      <w:pPr>
        <w:tabs>
          <w:tab w:val="left" w:pos="1893"/>
        </w:tabs>
      </w:pPr>
    </w:p>
    <w:p w14:paraId="642D994F" w14:textId="445F4EE8" w:rsidR="009778CD" w:rsidRDefault="009778CD" w:rsidP="009778CD">
      <w:pPr>
        <w:tabs>
          <w:tab w:val="left" w:pos="1893"/>
        </w:tabs>
      </w:pPr>
    </w:p>
    <w:p w14:paraId="1762E0A4" w14:textId="4750BC8F" w:rsidR="009778CD" w:rsidRDefault="009778CD" w:rsidP="009778CD">
      <w:pPr>
        <w:tabs>
          <w:tab w:val="left" w:pos="1893"/>
        </w:tabs>
      </w:pPr>
    </w:p>
    <w:p w14:paraId="7F5E90A3" w14:textId="69DFC37C" w:rsidR="009778CD" w:rsidRDefault="009778CD" w:rsidP="009778CD">
      <w:pPr>
        <w:tabs>
          <w:tab w:val="left" w:pos="1893"/>
        </w:tabs>
      </w:pPr>
    </w:p>
    <w:p w14:paraId="485B5911" w14:textId="1CF1928C" w:rsidR="009778CD" w:rsidRDefault="009778CD" w:rsidP="009778CD">
      <w:pPr>
        <w:tabs>
          <w:tab w:val="left" w:pos="1893"/>
        </w:tabs>
      </w:pPr>
      <w:r>
        <w:rPr>
          <w:noProof/>
          <w:sz w:val="36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A8FC140" wp14:editId="77F59D8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299200" cy="8153400"/>
                <wp:effectExtent l="0" t="0" r="25400" b="1905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200" cy="815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B46FD" w14:textId="0CB44C45" w:rsidR="009778CD" w:rsidRPr="009778CD" w:rsidRDefault="009778CD" w:rsidP="009778CD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state_c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True):</w:t>
                            </w:r>
                          </w:p>
                          <w:p w14:paraId="6D1F350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open_akhir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True):</w:t>
                            </w:r>
                          </w:p>
                          <w:p w14:paraId="6142DEB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TTC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5D678FF6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KC = TTC + 3</w:t>
                            </w:r>
                          </w:p>
                          <w:p w14:paraId="690ABD0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task_print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True</w:t>
                            </w:r>
                          </w:p>
                          <w:p w14:paraId="5C02047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open_akhir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False</w:t>
                            </w:r>
                          </w:p>
                          <w:p w14:paraId="5472240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task_print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True:</w:t>
                            </w:r>
                          </w:p>
                          <w:p w14:paraId="39DD9988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"State C :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Lampu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Kuning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2 ON")</w:t>
                            </w:r>
                          </w:p>
                          <w:p w14:paraId="0557C09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(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 &gt; KC):</w:t>
                            </w:r>
                          </w:p>
                          <w:p w14:paraId="12840D9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task_print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False</w:t>
                            </w:r>
                          </w:p>
                          <w:p w14:paraId="6F0A1E30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if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open_awal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True):</w:t>
                            </w:r>
                          </w:p>
                          <w:p w14:paraId="72350A7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TC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77DED71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HC = TC + output_3</w:t>
                            </w:r>
                          </w:p>
                          <w:p w14:paraId="3AEE43D4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open_awal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False</w:t>
                            </w:r>
                          </w:p>
                          <w:p w14:paraId="61ACF7F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"State C :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Lampu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Hijau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3 ON")</w:t>
                            </w:r>
                          </w:p>
                          <w:p w14:paraId="43B1209C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if (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 &gt; HC):</w:t>
                            </w:r>
                          </w:p>
                          <w:p w14:paraId="7D3CD9C2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state_d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True</w:t>
                            </w:r>
                          </w:p>
                          <w:p w14:paraId="227AE68F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state_c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False</w:t>
                            </w:r>
                          </w:p>
                          <w:p w14:paraId="5FEBB1D2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open_akhir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True</w:t>
                            </w:r>
                          </w:p>
                          <w:p w14:paraId="7011B621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open_awal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True</w:t>
                            </w:r>
                          </w:p>
                          <w:p w14:paraId="7284FEF4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335D74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state_d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True):</w:t>
                            </w:r>
                          </w:p>
                          <w:p w14:paraId="73912D70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open_akhir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True):</w:t>
                            </w:r>
                          </w:p>
                          <w:p w14:paraId="23890FC2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TTD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5C2E58DF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KD = TTD + 3</w:t>
                            </w:r>
                          </w:p>
                          <w:p w14:paraId="7914433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task_print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True</w:t>
                            </w:r>
                          </w:p>
                          <w:p w14:paraId="19639DE1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open_akhir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False</w:t>
                            </w:r>
                          </w:p>
                          <w:p w14:paraId="1DAC6ED2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task_print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True:</w:t>
                            </w:r>
                          </w:p>
                          <w:p w14:paraId="7B243CF6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"State D :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Lampu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Kuning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3 ON")</w:t>
                            </w:r>
                          </w:p>
                          <w:p w14:paraId="38439EEE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if (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 &gt; KD):</w:t>
                            </w:r>
                          </w:p>
                          <w:p w14:paraId="1534EA2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task_print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False</w:t>
                            </w:r>
                          </w:p>
                          <w:p w14:paraId="2A079DE8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if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open_awal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True):</w:t>
                            </w:r>
                          </w:p>
                          <w:p w14:paraId="0141888E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TD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4A2056B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HD = TD + output_4</w:t>
                            </w:r>
                          </w:p>
                          <w:p w14:paraId="55AAE3D3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open_awal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False</w:t>
                            </w:r>
                          </w:p>
                          <w:p w14:paraId="17F2EFF2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"State D :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Lampu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Hijau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4 ON")</w:t>
                            </w:r>
                          </w:p>
                          <w:p w14:paraId="5DEBC5A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if (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time.time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 &gt; HD):</w:t>
                            </w:r>
                          </w:p>
                          <w:p w14:paraId="390B1826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state_a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True</w:t>
                            </w:r>
                          </w:p>
                          <w:p w14:paraId="79AA3A46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state_d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False</w:t>
                            </w:r>
                          </w:p>
                          <w:p w14:paraId="128A92C8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open_akhir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True</w:t>
                            </w:r>
                          </w:p>
                          <w:p w14:paraId="692DC62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open_awal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True</w:t>
                            </w:r>
                          </w:p>
                          <w:p w14:paraId="1C182C5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666A2C2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frameDict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rpiName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= frame</w:t>
                            </w:r>
                          </w:p>
                          <w:p w14:paraId="122D65A9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if (gate == True):</w:t>
                            </w:r>
                          </w:p>
                          <w:p w14:paraId="72A1B76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break</w:t>
                            </w:r>
                          </w:p>
                          <w:p w14:paraId="41067876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montages 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build_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montages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frameDict.values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(), (w, h),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mW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mH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  <w:p w14:paraId="3048129F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57FF29BD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for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montage) in enumerate(montages):</w:t>
                            </w:r>
                          </w:p>
                          <w:p w14:paraId="72F1188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cv2.imshow("Smart Traffic Control Monitor ({})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".format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),</w:t>
                            </w:r>
                          </w:p>
                          <w:p w14:paraId="78DCBA5F" w14:textId="26476104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montage)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FC140" id="Text Box 213" o:spid="_x0000_s1053" type="#_x0000_t202" style="position:absolute;margin-left:0;margin-top:0;width:496pt;height:642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" fillcolor="white [3201]" strokeweight=".5pt">
                <v:textbox>
                  <w:txbxContent>
                    <w:p w14:paraId="303B46FD" w14:textId="0CB44C45" w:rsidR="009778CD" w:rsidRPr="009778CD" w:rsidRDefault="009778CD" w:rsidP="009778CD">
                      <w:pPr>
                        <w:ind w:firstLine="72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state_c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True):</w:t>
                      </w:r>
                    </w:p>
                    <w:p w14:paraId="6D1F350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open_akhir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True):</w:t>
                      </w:r>
                    </w:p>
                    <w:p w14:paraId="6142DEB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TTC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</w:t>
                      </w:r>
                    </w:p>
                    <w:p w14:paraId="5D678FF6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KC = TTC + 3</w:t>
                      </w:r>
                    </w:p>
                    <w:p w14:paraId="690ABD0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task_print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True</w:t>
                      </w:r>
                    </w:p>
                    <w:p w14:paraId="5C02047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open_akhir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False</w:t>
                      </w:r>
                    </w:p>
                    <w:p w14:paraId="5472240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task_print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True:</w:t>
                      </w:r>
                    </w:p>
                    <w:p w14:paraId="39DD9988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"State C :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Lampu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Kuning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2 ON")</w:t>
                      </w:r>
                    </w:p>
                    <w:p w14:paraId="0557C09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(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 &gt; KC):</w:t>
                      </w:r>
                    </w:p>
                    <w:p w14:paraId="12840D9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task_print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False</w:t>
                      </w:r>
                    </w:p>
                    <w:p w14:paraId="6F0A1E30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if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open_awal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True):</w:t>
                      </w:r>
                    </w:p>
                    <w:p w14:paraId="72350A7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TC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</w:t>
                      </w:r>
                    </w:p>
                    <w:p w14:paraId="77DED71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HC = TC + output_3</w:t>
                      </w:r>
                    </w:p>
                    <w:p w14:paraId="3AEE43D4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open_awal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False</w:t>
                      </w:r>
                    </w:p>
                    <w:p w14:paraId="61ACF7F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"State C :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Lampu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Hijau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3 ON")</w:t>
                      </w:r>
                    </w:p>
                    <w:p w14:paraId="43B1209C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if (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 &gt; HC):</w:t>
                      </w:r>
                    </w:p>
                    <w:p w14:paraId="7D3CD9C2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state_d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True</w:t>
                      </w:r>
                    </w:p>
                    <w:p w14:paraId="227AE68F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state_c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False</w:t>
                      </w:r>
                    </w:p>
                    <w:p w14:paraId="5FEBB1D2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open_akhir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True</w:t>
                      </w:r>
                    </w:p>
                    <w:p w14:paraId="7011B621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open_awal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True</w:t>
                      </w:r>
                    </w:p>
                    <w:p w14:paraId="7284FEF4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335D74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state_d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True):</w:t>
                      </w:r>
                    </w:p>
                    <w:p w14:paraId="73912D70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open_akhir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True):</w:t>
                      </w:r>
                    </w:p>
                    <w:p w14:paraId="23890FC2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TTD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</w:t>
                      </w:r>
                    </w:p>
                    <w:p w14:paraId="5C2E58DF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KD = TTD + 3</w:t>
                      </w:r>
                    </w:p>
                    <w:p w14:paraId="7914433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task_print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True</w:t>
                      </w:r>
                    </w:p>
                    <w:p w14:paraId="19639DE1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open_akhir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False</w:t>
                      </w:r>
                    </w:p>
                    <w:p w14:paraId="1DAC6ED2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task_print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True:</w:t>
                      </w:r>
                    </w:p>
                    <w:p w14:paraId="7B243CF6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"State D :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Lampu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Kuning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3 ON")</w:t>
                      </w:r>
                    </w:p>
                    <w:p w14:paraId="38439EEE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if (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 &gt; KD):</w:t>
                      </w:r>
                    </w:p>
                    <w:p w14:paraId="1534EA2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task_print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False</w:t>
                      </w:r>
                    </w:p>
                    <w:p w14:paraId="2A079DE8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if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open_awal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True):</w:t>
                      </w:r>
                    </w:p>
                    <w:p w14:paraId="0141888E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TD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</w:t>
                      </w:r>
                    </w:p>
                    <w:p w14:paraId="4A2056B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HD = TD + output_4</w:t>
                      </w:r>
                    </w:p>
                    <w:p w14:paraId="55AAE3D3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open_awal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False</w:t>
                      </w:r>
                    </w:p>
                    <w:p w14:paraId="17F2EFF2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"State D :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Lampu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Hijau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4 ON")</w:t>
                      </w:r>
                    </w:p>
                    <w:p w14:paraId="5DEBC5A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if (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time.time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 &gt; HD):</w:t>
                      </w:r>
                    </w:p>
                    <w:p w14:paraId="390B1826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state_a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True</w:t>
                      </w:r>
                    </w:p>
                    <w:p w14:paraId="79AA3A46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state_d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False</w:t>
                      </w:r>
                    </w:p>
                    <w:p w14:paraId="128A92C8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open_akhir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True</w:t>
                      </w:r>
                    </w:p>
                    <w:p w14:paraId="692DC62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open_awal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True</w:t>
                      </w:r>
                    </w:p>
                    <w:p w14:paraId="1C182C5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666A2C2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frameDict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rpiName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= frame</w:t>
                      </w:r>
                    </w:p>
                    <w:p w14:paraId="122D65A9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if (gate == True):</w:t>
                      </w:r>
                    </w:p>
                    <w:p w14:paraId="72A1B76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break</w:t>
                      </w:r>
                    </w:p>
                    <w:p w14:paraId="41067876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montages 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build_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montages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frameDict.values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(), (w, h),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mW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mH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))</w:t>
                      </w:r>
                    </w:p>
                    <w:p w14:paraId="3048129F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57FF29BD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for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montage) in enumerate(montages):</w:t>
                      </w:r>
                    </w:p>
                    <w:p w14:paraId="72F1188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cv2.imshow("Smart Traffic Control Monitor ({})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".format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),</w:t>
                      </w:r>
                    </w:p>
                    <w:p w14:paraId="78DCBA5F" w14:textId="26476104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montage)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DDE71D" w14:textId="18F82505" w:rsidR="009778CD" w:rsidRDefault="009778CD" w:rsidP="009778CD">
      <w:pPr>
        <w:tabs>
          <w:tab w:val="left" w:pos="1893"/>
        </w:tabs>
      </w:pPr>
    </w:p>
    <w:p w14:paraId="02B0F05C" w14:textId="5901AE18" w:rsidR="009778CD" w:rsidRDefault="009778CD" w:rsidP="009778CD">
      <w:pPr>
        <w:tabs>
          <w:tab w:val="left" w:pos="1893"/>
        </w:tabs>
      </w:pPr>
    </w:p>
    <w:p w14:paraId="3080C329" w14:textId="56CBD0B6" w:rsidR="009778CD" w:rsidRDefault="009778CD" w:rsidP="009778CD">
      <w:pPr>
        <w:tabs>
          <w:tab w:val="left" w:pos="1893"/>
        </w:tabs>
      </w:pPr>
    </w:p>
    <w:p w14:paraId="6412C7A2" w14:textId="3F8172CF" w:rsidR="009778CD" w:rsidRDefault="009778CD" w:rsidP="009778CD">
      <w:pPr>
        <w:tabs>
          <w:tab w:val="left" w:pos="1893"/>
        </w:tabs>
      </w:pPr>
    </w:p>
    <w:p w14:paraId="641E4AAF" w14:textId="79241375" w:rsidR="009778CD" w:rsidRDefault="009778CD" w:rsidP="009778CD">
      <w:pPr>
        <w:tabs>
          <w:tab w:val="left" w:pos="1893"/>
        </w:tabs>
      </w:pPr>
    </w:p>
    <w:p w14:paraId="780B6151" w14:textId="67A15D54" w:rsidR="009778CD" w:rsidRDefault="009778CD" w:rsidP="009778CD">
      <w:pPr>
        <w:tabs>
          <w:tab w:val="left" w:pos="1893"/>
        </w:tabs>
      </w:pPr>
    </w:p>
    <w:p w14:paraId="348657ED" w14:textId="20E7F4F8" w:rsidR="009778CD" w:rsidRDefault="009778CD" w:rsidP="009778CD">
      <w:pPr>
        <w:tabs>
          <w:tab w:val="left" w:pos="1893"/>
        </w:tabs>
      </w:pPr>
    </w:p>
    <w:p w14:paraId="7DAD87B6" w14:textId="053C451C" w:rsidR="009778CD" w:rsidRDefault="009778CD" w:rsidP="009778CD">
      <w:pPr>
        <w:tabs>
          <w:tab w:val="left" w:pos="1893"/>
        </w:tabs>
      </w:pPr>
    </w:p>
    <w:p w14:paraId="7433FD8A" w14:textId="09928415" w:rsidR="009778CD" w:rsidRDefault="009778CD" w:rsidP="009778CD">
      <w:pPr>
        <w:tabs>
          <w:tab w:val="left" w:pos="1893"/>
        </w:tabs>
      </w:pPr>
    </w:p>
    <w:p w14:paraId="54E1D14D" w14:textId="76274F3C" w:rsidR="009778CD" w:rsidRDefault="009778CD" w:rsidP="009778CD">
      <w:pPr>
        <w:tabs>
          <w:tab w:val="left" w:pos="1893"/>
        </w:tabs>
      </w:pPr>
    </w:p>
    <w:p w14:paraId="5D17AFF3" w14:textId="70C5E08E" w:rsidR="009778CD" w:rsidRDefault="009778CD" w:rsidP="009778CD">
      <w:pPr>
        <w:tabs>
          <w:tab w:val="left" w:pos="1893"/>
        </w:tabs>
      </w:pPr>
    </w:p>
    <w:p w14:paraId="72449B46" w14:textId="4D05B7A7" w:rsidR="009778CD" w:rsidRDefault="009778CD" w:rsidP="009778CD">
      <w:pPr>
        <w:tabs>
          <w:tab w:val="left" w:pos="1893"/>
        </w:tabs>
      </w:pPr>
    </w:p>
    <w:p w14:paraId="6F6358CF" w14:textId="5152E08E" w:rsidR="009778CD" w:rsidRDefault="009778CD" w:rsidP="009778CD">
      <w:pPr>
        <w:tabs>
          <w:tab w:val="left" w:pos="1893"/>
        </w:tabs>
      </w:pPr>
    </w:p>
    <w:p w14:paraId="737D7C07" w14:textId="300C0D95" w:rsidR="009778CD" w:rsidRDefault="009778CD" w:rsidP="009778CD">
      <w:pPr>
        <w:tabs>
          <w:tab w:val="left" w:pos="1893"/>
        </w:tabs>
      </w:pPr>
    </w:p>
    <w:p w14:paraId="5971DC7A" w14:textId="00241BE0" w:rsidR="009778CD" w:rsidRDefault="009778CD" w:rsidP="009778CD">
      <w:pPr>
        <w:tabs>
          <w:tab w:val="left" w:pos="1893"/>
        </w:tabs>
      </w:pPr>
    </w:p>
    <w:p w14:paraId="044E14E7" w14:textId="4284A20F" w:rsidR="009778CD" w:rsidRDefault="009778CD" w:rsidP="009778CD">
      <w:pPr>
        <w:tabs>
          <w:tab w:val="left" w:pos="1893"/>
        </w:tabs>
      </w:pPr>
    </w:p>
    <w:p w14:paraId="7549EDE0" w14:textId="3037AEED" w:rsidR="009778CD" w:rsidRDefault="009778CD" w:rsidP="009778CD">
      <w:pPr>
        <w:tabs>
          <w:tab w:val="left" w:pos="1893"/>
        </w:tabs>
      </w:pPr>
    </w:p>
    <w:p w14:paraId="633E7A02" w14:textId="6EDB9C9B" w:rsidR="009778CD" w:rsidRDefault="009778CD" w:rsidP="009778CD">
      <w:pPr>
        <w:tabs>
          <w:tab w:val="left" w:pos="1893"/>
        </w:tabs>
      </w:pPr>
    </w:p>
    <w:p w14:paraId="7A13C623" w14:textId="63A53934" w:rsidR="009778CD" w:rsidRDefault="009778CD" w:rsidP="009778CD">
      <w:pPr>
        <w:tabs>
          <w:tab w:val="left" w:pos="1893"/>
        </w:tabs>
      </w:pPr>
    </w:p>
    <w:p w14:paraId="54906FE8" w14:textId="44220653" w:rsidR="009778CD" w:rsidRDefault="009778CD" w:rsidP="009778CD">
      <w:pPr>
        <w:tabs>
          <w:tab w:val="left" w:pos="1893"/>
        </w:tabs>
      </w:pPr>
    </w:p>
    <w:p w14:paraId="68597F55" w14:textId="4C76D045" w:rsidR="009778CD" w:rsidRDefault="009778CD" w:rsidP="009778CD">
      <w:pPr>
        <w:tabs>
          <w:tab w:val="left" w:pos="1893"/>
        </w:tabs>
      </w:pPr>
    </w:p>
    <w:p w14:paraId="0520D298" w14:textId="573BB76E" w:rsidR="009778CD" w:rsidRDefault="009778CD" w:rsidP="009778CD">
      <w:pPr>
        <w:tabs>
          <w:tab w:val="left" w:pos="1893"/>
        </w:tabs>
      </w:pPr>
    </w:p>
    <w:p w14:paraId="28F8E93A" w14:textId="70182FFB" w:rsidR="009778CD" w:rsidRDefault="009778CD" w:rsidP="009778CD">
      <w:pPr>
        <w:tabs>
          <w:tab w:val="left" w:pos="1893"/>
        </w:tabs>
      </w:pPr>
    </w:p>
    <w:p w14:paraId="6AF5AF2F" w14:textId="6E4E99C7" w:rsidR="009778CD" w:rsidRDefault="009778CD" w:rsidP="009778CD">
      <w:pPr>
        <w:tabs>
          <w:tab w:val="left" w:pos="1893"/>
        </w:tabs>
      </w:pPr>
    </w:p>
    <w:p w14:paraId="586E634C" w14:textId="1DE44C21" w:rsidR="009778CD" w:rsidRDefault="009778CD" w:rsidP="009778CD">
      <w:pPr>
        <w:tabs>
          <w:tab w:val="left" w:pos="1893"/>
        </w:tabs>
      </w:pPr>
    </w:p>
    <w:p w14:paraId="5A494895" w14:textId="4872579E" w:rsidR="009778CD" w:rsidRDefault="009778CD" w:rsidP="009778CD">
      <w:pPr>
        <w:tabs>
          <w:tab w:val="left" w:pos="1893"/>
        </w:tabs>
      </w:pPr>
    </w:p>
    <w:p w14:paraId="659819EB" w14:textId="17273E31" w:rsidR="009778CD" w:rsidRDefault="009778CD" w:rsidP="009778CD">
      <w:pPr>
        <w:tabs>
          <w:tab w:val="left" w:pos="1893"/>
        </w:tabs>
      </w:pPr>
    </w:p>
    <w:p w14:paraId="57898DE7" w14:textId="5315C849" w:rsidR="009778CD" w:rsidRDefault="009778CD" w:rsidP="009778CD">
      <w:pPr>
        <w:tabs>
          <w:tab w:val="left" w:pos="1893"/>
        </w:tabs>
      </w:pPr>
    </w:p>
    <w:p w14:paraId="05B16B8B" w14:textId="027770DE" w:rsidR="009778CD" w:rsidRDefault="009778CD" w:rsidP="009778CD">
      <w:pPr>
        <w:tabs>
          <w:tab w:val="left" w:pos="1893"/>
        </w:tabs>
      </w:pPr>
    </w:p>
    <w:p w14:paraId="3B319F0F" w14:textId="79AFD4F2" w:rsidR="009778CD" w:rsidRDefault="009778CD" w:rsidP="009778CD">
      <w:pPr>
        <w:tabs>
          <w:tab w:val="left" w:pos="1893"/>
        </w:tabs>
      </w:pPr>
    </w:p>
    <w:p w14:paraId="6989383B" w14:textId="503F1410" w:rsidR="009778CD" w:rsidRDefault="009778CD" w:rsidP="009778CD">
      <w:pPr>
        <w:tabs>
          <w:tab w:val="left" w:pos="1893"/>
        </w:tabs>
      </w:pPr>
    </w:p>
    <w:p w14:paraId="1EF1817B" w14:textId="32011317" w:rsidR="009778CD" w:rsidRDefault="009778CD" w:rsidP="009778CD">
      <w:pPr>
        <w:tabs>
          <w:tab w:val="left" w:pos="1893"/>
        </w:tabs>
      </w:pPr>
    </w:p>
    <w:p w14:paraId="6E46372A" w14:textId="19DA6796" w:rsidR="009778CD" w:rsidRDefault="009778CD" w:rsidP="009778CD">
      <w:pPr>
        <w:tabs>
          <w:tab w:val="left" w:pos="1893"/>
        </w:tabs>
      </w:pPr>
      <w:r>
        <w:rPr>
          <w:noProof/>
          <w:sz w:val="36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C4B477" wp14:editId="174C244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299200" cy="8153400"/>
                <wp:effectExtent l="0" t="0" r="25400" b="1905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200" cy="815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057B6C" w14:textId="03A39CDC" w:rsidR="009778CD" w:rsidRPr="009778CD" w:rsidRDefault="009778CD" w:rsidP="009778CD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key = cv2.waitKey(1) &amp; 0xFF</w:t>
                            </w:r>
                          </w:p>
                          <w:p w14:paraId="4E5CAF75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if (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datetime.now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) -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lastActiveCheck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).seconds &gt; ACTIVE_CHECK_SECONDS:</w:t>
                            </w:r>
                          </w:p>
                          <w:p w14:paraId="54C3F172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7C12895D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for 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rpiName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) in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lastActive.items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()):</w:t>
                            </w:r>
                          </w:p>
                          <w:p w14:paraId="6E2CA4A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if (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datetime.now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) -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ts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).seconds &gt; ACTIVE_CHECK_SECONDS:</w:t>
                            </w:r>
                          </w:p>
                          <w:p w14:paraId="41B57BD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print("[INFO] lost connection to {}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".format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rpiName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  <w:p w14:paraId="6A5D244C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lastActive.pop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rpiName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12466A1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frameDict.pop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rpiName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2612FE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55777D32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lastActiveCheck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datetime.now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40ABD8E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#</w:t>
                            </w:r>
                            <w:proofErr w:type="spellStart"/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(0.5)</w:t>
                            </w:r>
                          </w:p>
                          <w:p w14:paraId="0B16DAFD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6DBCCB1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if key == </w:t>
                            </w:r>
                            <w:proofErr w:type="spell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ord</w:t>
                            </w:r>
                            <w:proofErr w:type="spell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("q"):</w:t>
                            </w:r>
                          </w:p>
                          <w:p w14:paraId="39485F4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break</w:t>
                            </w:r>
                          </w:p>
                          <w:p w14:paraId="287C948B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E5B593C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cv2.destroyAllWindows()</w:t>
                            </w:r>
                          </w:p>
                          <w:p w14:paraId="217B2A3E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D103F07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34EB35A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D436C4C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if __name__ == "__main__":</w:t>
                            </w:r>
                          </w:p>
                          <w:p w14:paraId="5E9E68F6" w14:textId="77777777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main(</w:t>
                            </w:r>
                            <w:proofErr w:type="gramEnd"/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0C3AEA4" w14:textId="7E2D9EE6" w:rsidR="009778CD" w:rsidRPr="009778CD" w:rsidRDefault="009778CD" w:rsidP="009778C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9778C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4B477" id="Text Box 214" o:spid="_x0000_s1054" type="#_x0000_t202" style="position:absolute;margin-left:0;margin-top:0;width:496pt;height:642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" fillcolor="white [3201]" strokeweight=".5pt">
                <v:textbox>
                  <w:txbxContent>
                    <w:p w14:paraId="55057B6C" w14:textId="03A39CDC" w:rsidR="009778CD" w:rsidRPr="009778CD" w:rsidRDefault="009778CD" w:rsidP="009778CD">
                      <w:pPr>
                        <w:ind w:firstLine="72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key = cv2.waitKey(1) &amp; 0xFF</w:t>
                      </w:r>
                    </w:p>
                    <w:p w14:paraId="4E5CAF75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if (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datetime.now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) -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lastActiveCheck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).seconds &gt; ACTIVE_CHECK_SECONDS:</w:t>
                      </w:r>
                    </w:p>
                    <w:p w14:paraId="54C3F172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</w:t>
                      </w:r>
                    </w:p>
                    <w:p w14:paraId="7C12895D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for 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rpiName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) in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list(</w:t>
                      </w:r>
                      <w:proofErr w:type="spellStart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lastActive.items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()):</w:t>
                      </w:r>
                    </w:p>
                    <w:p w14:paraId="6E2CA4A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if (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datetime.now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) -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ts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).seconds &gt; ACTIVE_CHECK_SECONDS:</w:t>
                      </w:r>
                    </w:p>
                    <w:p w14:paraId="41B57BD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print("[INFO] lost connection to {}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".format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rpiName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))</w:t>
                      </w:r>
                    </w:p>
                    <w:p w14:paraId="6A5D244C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lastActive.pop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rpiName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</w:t>
                      </w:r>
                    </w:p>
                    <w:p w14:paraId="12466A1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frameDict.pop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rpiName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</w:t>
                      </w:r>
                    </w:p>
                    <w:p w14:paraId="32612FE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55777D32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lastActiveCheck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datetime.now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</w:t>
                      </w:r>
                    </w:p>
                    <w:p w14:paraId="640ABD8E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#</w:t>
                      </w:r>
                      <w:proofErr w:type="spellStart"/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time.sleep</w:t>
                      </w:r>
                      <w:proofErr w:type="spellEnd"/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(0.5)</w:t>
                      </w:r>
                    </w:p>
                    <w:p w14:paraId="0B16DAFD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6DBCCB1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if key == </w:t>
                      </w:r>
                      <w:proofErr w:type="spell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ord</w:t>
                      </w:r>
                      <w:proofErr w:type="spell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("q"):</w:t>
                      </w:r>
                    </w:p>
                    <w:p w14:paraId="39485F4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break</w:t>
                      </w:r>
                    </w:p>
                    <w:p w14:paraId="287C948B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E5B593C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cv2.destroyAllWindows()</w:t>
                      </w:r>
                    </w:p>
                    <w:p w14:paraId="217B2A3E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D103F07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34EB35A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D436C4C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if __name__ == "__main__":</w:t>
                      </w:r>
                    </w:p>
                    <w:p w14:paraId="5E9E68F6" w14:textId="77777777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main(</w:t>
                      </w:r>
                      <w:proofErr w:type="gramEnd"/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</w:t>
                      </w:r>
                    </w:p>
                    <w:p w14:paraId="30C3AEA4" w14:textId="7E2D9EE6" w:rsidR="009778CD" w:rsidRPr="009778CD" w:rsidRDefault="009778CD" w:rsidP="009778C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9778C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A09569" w14:textId="0E90C633" w:rsidR="009778CD" w:rsidRDefault="009778CD" w:rsidP="009778CD">
      <w:pPr>
        <w:tabs>
          <w:tab w:val="left" w:pos="1893"/>
        </w:tabs>
      </w:pPr>
    </w:p>
    <w:p w14:paraId="631038F7" w14:textId="00663C8B" w:rsidR="009778CD" w:rsidRDefault="009778CD" w:rsidP="009778CD">
      <w:pPr>
        <w:tabs>
          <w:tab w:val="left" w:pos="1893"/>
        </w:tabs>
      </w:pPr>
    </w:p>
    <w:p w14:paraId="6D2D47AE" w14:textId="7D23DE56" w:rsidR="009778CD" w:rsidRDefault="009778CD" w:rsidP="009778CD">
      <w:pPr>
        <w:tabs>
          <w:tab w:val="left" w:pos="1893"/>
        </w:tabs>
      </w:pPr>
    </w:p>
    <w:p w14:paraId="641588B1" w14:textId="2929ED75" w:rsidR="009778CD" w:rsidRDefault="009778CD" w:rsidP="009778CD">
      <w:pPr>
        <w:tabs>
          <w:tab w:val="left" w:pos="1893"/>
        </w:tabs>
      </w:pPr>
    </w:p>
    <w:p w14:paraId="48875E58" w14:textId="0C3B42B1" w:rsidR="009778CD" w:rsidRDefault="009778CD" w:rsidP="009778CD">
      <w:pPr>
        <w:tabs>
          <w:tab w:val="left" w:pos="1893"/>
        </w:tabs>
      </w:pPr>
    </w:p>
    <w:p w14:paraId="587A4948" w14:textId="665A25D9" w:rsidR="009778CD" w:rsidRDefault="009778CD" w:rsidP="009778CD">
      <w:pPr>
        <w:tabs>
          <w:tab w:val="left" w:pos="1893"/>
        </w:tabs>
      </w:pPr>
    </w:p>
    <w:p w14:paraId="2B6AD5BE" w14:textId="3C96A0AE" w:rsidR="009778CD" w:rsidRDefault="009778CD" w:rsidP="009778CD">
      <w:pPr>
        <w:tabs>
          <w:tab w:val="left" w:pos="1893"/>
        </w:tabs>
      </w:pPr>
    </w:p>
    <w:p w14:paraId="799F1810" w14:textId="676B0A62" w:rsidR="009778CD" w:rsidRDefault="009778CD" w:rsidP="009778CD">
      <w:pPr>
        <w:tabs>
          <w:tab w:val="left" w:pos="1893"/>
        </w:tabs>
      </w:pPr>
    </w:p>
    <w:p w14:paraId="107A3316" w14:textId="77777777" w:rsidR="009778CD" w:rsidRDefault="009778CD" w:rsidP="009778CD">
      <w:pPr>
        <w:tabs>
          <w:tab w:val="left" w:pos="1893"/>
        </w:tabs>
      </w:pPr>
    </w:p>
    <w:p w14:paraId="5FA81E09" w14:textId="4F9520C0" w:rsidR="009778CD" w:rsidRDefault="009778CD" w:rsidP="009778CD">
      <w:pPr>
        <w:tabs>
          <w:tab w:val="left" w:pos="1893"/>
        </w:tabs>
      </w:pPr>
    </w:p>
    <w:p w14:paraId="27164BA8" w14:textId="1D6120B5" w:rsidR="009778CD" w:rsidRDefault="009778CD" w:rsidP="009778CD">
      <w:pPr>
        <w:tabs>
          <w:tab w:val="left" w:pos="1893"/>
        </w:tabs>
      </w:pPr>
    </w:p>
    <w:p w14:paraId="32308DD5" w14:textId="0BBDE233" w:rsidR="009778CD" w:rsidRDefault="009778CD" w:rsidP="009778CD">
      <w:pPr>
        <w:tabs>
          <w:tab w:val="left" w:pos="1893"/>
        </w:tabs>
      </w:pPr>
    </w:p>
    <w:p w14:paraId="0E9B6C63" w14:textId="77777777" w:rsidR="009778CD" w:rsidRDefault="009778CD" w:rsidP="009778CD">
      <w:pPr>
        <w:tabs>
          <w:tab w:val="left" w:pos="1893"/>
        </w:tabs>
      </w:pPr>
    </w:p>
    <w:p w14:paraId="03A51F1F" w14:textId="70A79CEF" w:rsidR="009778CD" w:rsidRDefault="009778CD" w:rsidP="009778CD">
      <w:pPr>
        <w:tabs>
          <w:tab w:val="left" w:pos="1893"/>
        </w:tabs>
      </w:pPr>
    </w:p>
    <w:p w14:paraId="693C7143" w14:textId="4ED1FBAB" w:rsidR="009778CD" w:rsidRDefault="009778CD" w:rsidP="009778CD">
      <w:pPr>
        <w:tabs>
          <w:tab w:val="left" w:pos="1893"/>
        </w:tabs>
      </w:pPr>
    </w:p>
    <w:p w14:paraId="68B0B146" w14:textId="5D8DC8AF" w:rsidR="009778CD" w:rsidRDefault="009778CD" w:rsidP="009778CD">
      <w:pPr>
        <w:tabs>
          <w:tab w:val="left" w:pos="1893"/>
        </w:tabs>
      </w:pPr>
    </w:p>
    <w:p w14:paraId="2358BDE3" w14:textId="1E797EEA" w:rsidR="009778CD" w:rsidRDefault="009778CD" w:rsidP="009778CD">
      <w:pPr>
        <w:tabs>
          <w:tab w:val="left" w:pos="1893"/>
        </w:tabs>
      </w:pPr>
    </w:p>
    <w:p w14:paraId="36069B7E" w14:textId="36880B5D" w:rsidR="009778CD" w:rsidRDefault="009778CD" w:rsidP="009778CD">
      <w:pPr>
        <w:tabs>
          <w:tab w:val="left" w:pos="1893"/>
        </w:tabs>
      </w:pPr>
    </w:p>
    <w:p w14:paraId="1C28B96B" w14:textId="615DEE0C" w:rsidR="009778CD" w:rsidRDefault="009778CD" w:rsidP="009778CD">
      <w:pPr>
        <w:tabs>
          <w:tab w:val="left" w:pos="1893"/>
        </w:tabs>
      </w:pPr>
    </w:p>
    <w:p w14:paraId="6B823AB1" w14:textId="7E128D8F" w:rsidR="009778CD" w:rsidRDefault="009778CD" w:rsidP="009778CD">
      <w:pPr>
        <w:tabs>
          <w:tab w:val="left" w:pos="1893"/>
        </w:tabs>
      </w:pPr>
    </w:p>
    <w:p w14:paraId="28CDB17E" w14:textId="761F0311" w:rsidR="009778CD" w:rsidRDefault="009778CD" w:rsidP="009778CD">
      <w:pPr>
        <w:tabs>
          <w:tab w:val="left" w:pos="1893"/>
        </w:tabs>
      </w:pPr>
    </w:p>
    <w:p w14:paraId="1EC58A48" w14:textId="1B569D3D" w:rsidR="009778CD" w:rsidRDefault="009778CD" w:rsidP="009778CD">
      <w:pPr>
        <w:tabs>
          <w:tab w:val="left" w:pos="1893"/>
        </w:tabs>
      </w:pPr>
    </w:p>
    <w:p w14:paraId="64DADFA9" w14:textId="3BC34092" w:rsidR="009778CD" w:rsidRDefault="009778CD" w:rsidP="009778CD">
      <w:pPr>
        <w:tabs>
          <w:tab w:val="left" w:pos="1893"/>
        </w:tabs>
      </w:pPr>
    </w:p>
    <w:p w14:paraId="4C90E346" w14:textId="6D6BE425" w:rsidR="009778CD" w:rsidRDefault="009778CD" w:rsidP="009778CD">
      <w:pPr>
        <w:tabs>
          <w:tab w:val="left" w:pos="1893"/>
        </w:tabs>
      </w:pPr>
    </w:p>
    <w:p w14:paraId="5F1C58F9" w14:textId="5D8E3A46" w:rsidR="009778CD" w:rsidRDefault="009778CD" w:rsidP="009778CD">
      <w:pPr>
        <w:tabs>
          <w:tab w:val="left" w:pos="1893"/>
        </w:tabs>
      </w:pPr>
    </w:p>
    <w:p w14:paraId="345E65E6" w14:textId="77777777" w:rsidR="009778CD" w:rsidRDefault="009778CD" w:rsidP="009778CD">
      <w:pPr>
        <w:tabs>
          <w:tab w:val="left" w:pos="1893"/>
        </w:tabs>
      </w:pPr>
    </w:p>
    <w:p w14:paraId="5E7DAEEB" w14:textId="16AC47AA" w:rsidR="009778CD" w:rsidRDefault="009778CD" w:rsidP="009778CD">
      <w:pPr>
        <w:tabs>
          <w:tab w:val="left" w:pos="1893"/>
        </w:tabs>
      </w:pPr>
    </w:p>
    <w:p w14:paraId="6A45FEFA" w14:textId="1A539BD5" w:rsidR="009778CD" w:rsidRDefault="009778CD" w:rsidP="009778CD">
      <w:pPr>
        <w:tabs>
          <w:tab w:val="left" w:pos="1893"/>
        </w:tabs>
      </w:pPr>
    </w:p>
    <w:p w14:paraId="148DFA25" w14:textId="25C22706" w:rsidR="009778CD" w:rsidRDefault="009778CD" w:rsidP="009778CD">
      <w:pPr>
        <w:tabs>
          <w:tab w:val="left" w:pos="1893"/>
        </w:tabs>
      </w:pPr>
    </w:p>
    <w:p w14:paraId="245FD2E5" w14:textId="0B2A5A22" w:rsidR="009778CD" w:rsidRDefault="009778CD" w:rsidP="009778CD">
      <w:pPr>
        <w:tabs>
          <w:tab w:val="left" w:pos="1893"/>
        </w:tabs>
      </w:pPr>
    </w:p>
    <w:p w14:paraId="72D09401" w14:textId="46CAD968" w:rsidR="009778CD" w:rsidRDefault="009778CD" w:rsidP="009778CD">
      <w:pPr>
        <w:tabs>
          <w:tab w:val="left" w:pos="1893"/>
        </w:tabs>
      </w:pPr>
    </w:p>
    <w:p w14:paraId="6F034C1C" w14:textId="6C8BCC80" w:rsidR="009778CD" w:rsidRDefault="009778CD" w:rsidP="009778CD">
      <w:pPr>
        <w:tabs>
          <w:tab w:val="left" w:pos="1893"/>
        </w:tabs>
      </w:pPr>
    </w:p>
    <w:p w14:paraId="4A312DEE" w14:textId="5BBBDECC" w:rsidR="009778CD" w:rsidRDefault="009778CD" w:rsidP="009778CD">
      <w:pPr>
        <w:tabs>
          <w:tab w:val="left" w:pos="1893"/>
        </w:tabs>
      </w:pPr>
    </w:p>
    <w:p w14:paraId="515F220F" w14:textId="49AA6D25" w:rsidR="009778CD" w:rsidRDefault="009778CD" w:rsidP="009778CD">
      <w:pPr>
        <w:tabs>
          <w:tab w:val="left" w:pos="1893"/>
        </w:tabs>
      </w:pPr>
    </w:p>
    <w:p w14:paraId="2A29FA29" w14:textId="276EC8F1" w:rsidR="009778CD" w:rsidRDefault="009778CD" w:rsidP="009778CD">
      <w:pPr>
        <w:tabs>
          <w:tab w:val="left" w:pos="1893"/>
        </w:tabs>
      </w:pPr>
    </w:p>
    <w:p w14:paraId="601F9B6B" w14:textId="379A37DB" w:rsidR="009778CD" w:rsidRDefault="009778CD" w:rsidP="009778CD">
      <w:pPr>
        <w:tabs>
          <w:tab w:val="left" w:pos="1893"/>
        </w:tabs>
      </w:pPr>
    </w:p>
    <w:p w14:paraId="325D9A2F" w14:textId="4BF0DDCE" w:rsidR="009778CD" w:rsidRDefault="009778CD" w:rsidP="009778CD">
      <w:pPr>
        <w:tabs>
          <w:tab w:val="left" w:pos="1893"/>
        </w:tabs>
      </w:pPr>
    </w:p>
    <w:p w14:paraId="727A14C7" w14:textId="507C1A8A" w:rsidR="009778CD" w:rsidRDefault="009778CD" w:rsidP="009778CD">
      <w:pPr>
        <w:tabs>
          <w:tab w:val="left" w:pos="1893"/>
        </w:tabs>
      </w:pPr>
    </w:p>
    <w:p w14:paraId="441310E6" w14:textId="77777777" w:rsidR="009778CD" w:rsidRPr="009778CD" w:rsidRDefault="009778CD" w:rsidP="009778CD">
      <w:pPr>
        <w:tabs>
          <w:tab w:val="left" w:pos="1893"/>
        </w:tabs>
      </w:pPr>
    </w:p>
    <w:sectPr w:rsidR="009778CD" w:rsidRPr="009778CD" w:rsidSect="00DF027C">
      <w:headerReference w:type="default" r:id="rId27"/>
      <w:footerReference w:type="default" r:id="rId28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974728" w14:textId="77777777" w:rsidR="000B658A" w:rsidRDefault="000B658A">
      <w:r>
        <w:separator/>
      </w:r>
    </w:p>
    <w:p w14:paraId="2E916E79" w14:textId="77777777" w:rsidR="000B658A" w:rsidRDefault="000B658A"/>
  </w:endnote>
  <w:endnote w:type="continuationSeparator" w:id="0">
    <w:p w14:paraId="0C7BEEA9" w14:textId="77777777" w:rsidR="000B658A" w:rsidRDefault="000B658A">
      <w:r>
        <w:continuationSeparator/>
      </w:r>
    </w:p>
    <w:p w14:paraId="097F754E" w14:textId="77777777" w:rsidR="000B658A" w:rsidRDefault="000B65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EC9F4B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EA7D00B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4A4B7C" w14:textId="77777777" w:rsidR="000B658A" w:rsidRDefault="000B658A">
      <w:r>
        <w:separator/>
      </w:r>
    </w:p>
    <w:p w14:paraId="4F3EAB7D" w14:textId="77777777" w:rsidR="000B658A" w:rsidRDefault="000B658A"/>
  </w:footnote>
  <w:footnote w:type="continuationSeparator" w:id="0">
    <w:p w14:paraId="36FB6E9B" w14:textId="77777777" w:rsidR="000B658A" w:rsidRDefault="000B658A">
      <w:r>
        <w:continuationSeparator/>
      </w:r>
    </w:p>
    <w:p w14:paraId="66CEF28B" w14:textId="77777777" w:rsidR="000B658A" w:rsidRDefault="000B658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2DC2487F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C0959AF" w14:textId="77777777" w:rsidR="00D077E9" w:rsidRDefault="00D077E9">
          <w:pPr>
            <w:pStyle w:val="Header"/>
          </w:pPr>
        </w:p>
      </w:tc>
    </w:tr>
  </w:tbl>
  <w:p w14:paraId="1163F347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71375"/>
    <w:multiLevelType w:val="hybridMultilevel"/>
    <w:tmpl w:val="A3F6B0D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B06C4"/>
    <w:multiLevelType w:val="hybridMultilevel"/>
    <w:tmpl w:val="DFC04B64"/>
    <w:lvl w:ilvl="0" w:tplc="66183ED4">
      <w:start w:val="1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39" w:hanging="360"/>
      </w:pPr>
    </w:lvl>
    <w:lvl w:ilvl="2" w:tplc="3809001B" w:tentative="1">
      <w:start w:val="1"/>
      <w:numFmt w:val="lowerRoman"/>
      <w:lvlText w:val="%3."/>
      <w:lvlJc w:val="right"/>
      <w:pPr>
        <w:ind w:left="2259" w:hanging="180"/>
      </w:pPr>
    </w:lvl>
    <w:lvl w:ilvl="3" w:tplc="3809000F" w:tentative="1">
      <w:start w:val="1"/>
      <w:numFmt w:val="decimal"/>
      <w:lvlText w:val="%4."/>
      <w:lvlJc w:val="left"/>
      <w:pPr>
        <w:ind w:left="2979" w:hanging="360"/>
      </w:pPr>
    </w:lvl>
    <w:lvl w:ilvl="4" w:tplc="38090019" w:tentative="1">
      <w:start w:val="1"/>
      <w:numFmt w:val="lowerLetter"/>
      <w:lvlText w:val="%5."/>
      <w:lvlJc w:val="left"/>
      <w:pPr>
        <w:ind w:left="3699" w:hanging="360"/>
      </w:pPr>
    </w:lvl>
    <w:lvl w:ilvl="5" w:tplc="3809001B" w:tentative="1">
      <w:start w:val="1"/>
      <w:numFmt w:val="lowerRoman"/>
      <w:lvlText w:val="%6."/>
      <w:lvlJc w:val="right"/>
      <w:pPr>
        <w:ind w:left="4419" w:hanging="180"/>
      </w:pPr>
    </w:lvl>
    <w:lvl w:ilvl="6" w:tplc="3809000F" w:tentative="1">
      <w:start w:val="1"/>
      <w:numFmt w:val="decimal"/>
      <w:lvlText w:val="%7."/>
      <w:lvlJc w:val="left"/>
      <w:pPr>
        <w:ind w:left="5139" w:hanging="360"/>
      </w:pPr>
    </w:lvl>
    <w:lvl w:ilvl="7" w:tplc="38090019" w:tentative="1">
      <w:start w:val="1"/>
      <w:numFmt w:val="lowerLetter"/>
      <w:lvlText w:val="%8."/>
      <w:lvlJc w:val="left"/>
      <w:pPr>
        <w:ind w:left="5859" w:hanging="360"/>
      </w:pPr>
    </w:lvl>
    <w:lvl w:ilvl="8" w:tplc="38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2" w15:restartNumberingAfterBreak="0">
    <w:nsid w:val="31CB680F"/>
    <w:multiLevelType w:val="hybridMultilevel"/>
    <w:tmpl w:val="441C7B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F50F23"/>
    <w:multiLevelType w:val="hybridMultilevel"/>
    <w:tmpl w:val="F1B440C8"/>
    <w:lvl w:ilvl="0" w:tplc="C8B8DD94">
      <w:start w:val="1"/>
      <w:numFmt w:val="lowerLetter"/>
      <w:lvlText w:val="%1."/>
      <w:lvlJc w:val="left"/>
      <w:pPr>
        <w:ind w:left="117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99" w:hanging="360"/>
      </w:pPr>
    </w:lvl>
    <w:lvl w:ilvl="2" w:tplc="3809001B" w:tentative="1">
      <w:start w:val="1"/>
      <w:numFmt w:val="lowerRoman"/>
      <w:lvlText w:val="%3."/>
      <w:lvlJc w:val="right"/>
      <w:pPr>
        <w:ind w:left="2619" w:hanging="180"/>
      </w:pPr>
    </w:lvl>
    <w:lvl w:ilvl="3" w:tplc="3809000F" w:tentative="1">
      <w:start w:val="1"/>
      <w:numFmt w:val="decimal"/>
      <w:lvlText w:val="%4."/>
      <w:lvlJc w:val="left"/>
      <w:pPr>
        <w:ind w:left="3339" w:hanging="360"/>
      </w:pPr>
    </w:lvl>
    <w:lvl w:ilvl="4" w:tplc="38090019" w:tentative="1">
      <w:start w:val="1"/>
      <w:numFmt w:val="lowerLetter"/>
      <w:lvlText w:val="%5."/>
      <w:lvlJc w:val="left"/>
      <w:pPr>
        <w:ind w:left="4059" w:hanging="360"/>
      </w:pPr>
    </w:lvl>
    <w:lvl w:ilvl="5" w:tplc="3809001B" w:tentative="1">
      <w:start w:val="1"/>
      <w:numFmt w:val="lowerRoman"/>
      <w:lvlText w:val="%6."/>
      <w:lvlJc w:val="right"/>
      <w:pPr>
        <w:ind w:left="4779" w:hanging="180"/>
      </w:pPr>
    </w:lvl>
    <w:lvl w:ilvl="6" w:tplc="3809000F" w:tentative="1">
      <w:start w:val="1"/>
      <w:numFmt w:val="decimal"/>
      <w:lvlText w:val="%7."/>
      <w:lvlJc w:val="left"/>
      <w:pPr>
        <w:ind w:left="5499" w:hanging="360"/>
      </w:pPr>
    </w:lvl>
    <w:lvl w:ilvl="7" w:tplc="38090019" w:tentative="1">
      <w:start w:val="1"/>
      <w:numFmt w:val="lowerLetter"/>
      <w:lvlText w:val="%8."/>
      <w:lvlJc w:val="left"/>
      <w:pPr>
        <w:ind w:left="6219" w:hanging="360"/>
      </w:pPr>
    </w:lvl>
    <w:lvl w:ilvl="8" w:tplc="3809001B" w:tentative="1">
      <w:start w:val="1"/>
      <w:numFmt w:val="lowerRoman"/>
      <w:lvlText w:val="%9."/>
      <w:lvlJc w:val="right"/>
      <w:pPr>
        <w:ind w:left="6939" w:hanging="180"/>
      </w:pPr>
    </w:lvl>
  </w:abstractNum>
  <w:abstractNum w:abstractNumId="4" w15:restartNumberingAfterBreak="0">
    <w:nsid w:val="62EC3B33"/>
    <w:multiLevelType w:val="hybridMultilevel"/>
    <w:tmpl w:val="3614E61A"/>
    <w:lvl w:ilvl="0" w:tplc="B24CAC44">
      <w:start w:val="1"/>
      <w:numFmt w:val="lowerLetter"/>
      <w:lvlText w:val="%1."/>
      <w:lvlJc w:val="left"/>
      <w:pPr>
        <w:ind w:left="81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39" w:hanging="360"/>
      </w:pPr>
    </w:lvl>
    <w:lvl w:ilvl="2" w:tplc="3809001B" w:tentative="1">
      <w:start w:val="1"/>
      <w:numFmt w:val="lowerRoman"/>
      <w:lvlText w:val="%3."/>
      <w:lvlJc w:val="right"/>
      <w:pPr>
        <w:ind w:left="2259" w:hanging="180"/>
      </w:pPr>
    </w:lvl>
    <w:lvl w:ilvl="3" w:tplc="3809000F" w:tentative="1">
      <w:start w:val="1"/>
      <w:numFmt w:val="decimal"/>
      <w:lvlText w:val="%4."/>
      <w:lvlJc w:val="left"/>
      <w:pPr>
        <w:ind w:left="2979" w:hanging="360"/>
      </w:pPr>
    </w:lvl>
    <w:lvl w:ilvl="4" w:tplc="38090019" w:tentative="1">
      <w:start w:val="1"/>
      <w:numFmt w:val="lowerLetter"/>
      <w:lvlText w:val="%5."/>
      <w:lvlJc w:val="left"/>
      <w:pPr>
        <w:ind w:left="3699" w:hanging="360"/>
      </w:pPr>
    </w:lvl>
    <w:lvl w:ilvl="5" w:tplc="3809001B" w:tentative="1">
      <w:start w:val="1"/>
      <w:numFmt w:val="lowerRoman"/>
      <w:lvlText w:val="%6."/>
      <w:lvlJc w:val="right"/>
      <w:pPr>
        <w:ind w:left="4419" w:hanging="180"/>
      </w:pPr>
    </w:lvl>
    <w:lvl w:ilvl="6" w:tplc="3809000F" w:tentative="1">
      <w:start w:val="1"/>
      <w:numFmt w:val="decimal"/>
      <w:lvlText w:val="%7."/>
      <w:lvlJc w:val="left"/>
      <w:pPr>
        <w:ind w:left="5139" w:hanging="360"/>
      </w:pPr>
    </w:lvl>
    <w:lvl w:ilvl="7" w:tplc="38090019" w:tentative="1">
      <w:start w:val="1"/>
      <w:numFmt w:val="lowerLetter"/>
      <w:lvlText w:val="%8."/>
      <w:lvlJc w:val="left"/>
      <w:pPr>
        <w:ind w:left="5859" w:hanging="360"/>
      </w:pPr>
    </w:lvl>
    <w:lvl w:ilvl="8" w:tplc="38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5" w15:restartNumberingAfterBreak="0">
    <w:nsid w:val="6C106386"/>
    <w:multiLevelType w:val="hybridMultilevel"/>
    <w:tmpl w:val="706E8562"/>
    <w:lvl w:ilvl="0" w:tplc="67C2F67A">
      <w:start w:val="1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39" w:hanging="360"/>
      </w:pPr>
    </w:lvl>
    <w:lvl w:ilvl="2" w:tplc="3809001B" w:tentative="1">
      <w:start w:val="1"/>
      <w:numFmt w:val="lowerRoman"/>
      <w:lvlText w:val="%3."/>
      <w:lvlJc w:val="right"/>
      <w:pPr>
        <w:ind w:left="2259" w:hanging="180"/>
      </w:pPr>
    </w:lvl>
    <w:lvl w:ilvl="3" w:tplc="3809000F" w:tentative="1">
      <w:start w:val="1"/>
      <w:numFmt w:val="decimal"/>
      <w:lvlText w:val="%4."/>
      <w:lvlJc w:val="left"/>
      <w:pPr>
        <w:ind w:left="2979" w:hanging="360"/>
      </w:pPr>
    </w:lvl>
    <w:lvl w:ilvl="4" w:tplc="38090019" w:tentative="1">
      <w:start w:val="1"/>
      <w:numFmt w:val="lowerLetter"/>
      <w:lvlText w:val="%5."/>
      <w:lvlJc w:val="left"/>
      <w:pPr>
        <w:ind w:left="3699" w:hanging="360"/>
      </w:pPr>
    </w:lvl>
    <w:lvl w:ilvl="5" w:tplc="3809001B" w:tentative="1">
      <w:start w:val="1"/>
      <w:numFmt w:val="lowerRoman"/>
      <w:lvlText w:val="%6."/>
      <w:lvlJc w:val="right"/>
      <w:pPr>
        <w:ind w:left="4419" w:hanging="180"/>
      </w:pPr>
    </w:lvl>
    <w:lvl w:ilvl="6" w:tplc="3809000F" w:tentative="1">
      <w:start w:val="1"/>
      <w:numFmt w:val="decimal"/>
      <w:lvlText w:val="%7."/>
      <w:lvlJc w:val="left"/>
      <w:pPr>
        <w:ind w:left="5139" w:hanging="360"/>
      </w:pPr>
    </w:lvl>
    <w:lvl w:ilvl="7" w:tplc="38090019" w:tentative="1">
      <w:start w:val="1"/>
      <w:numFmt w:val="lowerLetter"/>
      <w:lvlText w:val="%8."/>
      <w:lvlJc w:val="left"/>
      <w:pPr>
        <w:ind w:left="5859" w:hanging="360"/>
      </w:pPr>
    </w:lvl>
    <w:lvl w:ilvl="8" w:tplc="38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6" w15:restartNumberingAfterBreak="0">
    <w:nsid w:val="7DAB4F28"/>
    <w:multiLevelType w:val="hybridMultilevel"/>
    <w:tmpl w:val="E4867D56"/>
    <w:lvl w:ilvl="0" w:tplc="AB209EDC">
      <w:start w:val="1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39" w:hanging="360"/>
      </w:pPr>
    </w:lvl>
    <w:lvl w:ilvl="2" w:tplc="3809001B" w:tentative="1">
      <w:start w:val="1"/>
      <w:numFmt w:val="lowerRoman"/>
      <w:lvlText w:val="%3."/>
      <w:lvlJc w:val="right"/>
      <w:pPr>
        <w:ind w:left="2259" w:hanging="180"/>
      </w:pPr>
    </w:lvl>
    <w:lvl w:ilvl="3" w:tplc="3809000F" w:tentative="1">
      <w:start w:val="1"/>
      <w:numFmt w:val="decimal"/>
      <w:lvlText w:val="%4."/>
      <w:lvlJc w:val="left"/>
      <w:pPr>
        <w:ind w:left="2979" w:hanging="360"/>
      </w:pPr>
    </w:lvl>
    <w:lvl w:ilvl="4" w:tplc="38090019" w:tentative="1">
      <w:start w:val="1"/>
      <w:numFmt w:val="lowerLetter"/>
      <w:lvlText w:val="%5."/>
      <w:lvlJc w:val="left"/>
      <w:pPr>
        <w:ind w:left="3699" w:hanging="360"/>
      </w:pPr>
    </w:lvl>
    <w:lvl w:ilvl="5" w:tplc="3809001B" w:tentative="1">
      <w:start w:val="1"/>
      <w:numFmt w:val="lowerRoman"/>
      <w:lvlText w:val="%6."/>
      <w:lvlJc w:val="right"/>
      <w:pPr>
        <w:ind w:left="4419" w:hanging="180"/>
      </w:pPr>
    </w:lvl>
    <w:lvl w:ilvl="6" w:tplc="3809000F" w:tentative="1">
      <w:start w:val="1"/>
      <w:numFmt w:val="decimal"/>
      <w:lvlText w:val="%7."/>
      <w:lvlJc w:val="left"/>
      <w:pPr>
        <w:ind w:left="5139" w:hanging="360"/>
      </w:pPr>
    </w:lvl>
    <w:lvl w:ilvl="7" w:tplc="38090019" w:tentative="1">
      <w:start w:val="1"/>
      <w:numFmt w:val="lowerLetter"/>
      <w:lvlText w:val="%8."/>
      <w:lvlJc w:val="left"/>
      <w:pPr>
        <w:ind w:left="5859" w:hanging="360"/>
      </w:pPr>
    </w:lvl>
    <w:lvl w:ilvl="8" w:tplc="38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7" w15:restartNumberingAfterBreak="0">
    <w:nsid w:val="7F2D45DB"/>
    <w:multiLevelType w:val="hybridMultilevel"/>
    <w:tmpl w:val="9E825070"/>
    <w:lvl w:ilvl="0" w:tplc="42A4ED88">
      <w:start w:val="1"/>
      <w:numFmt w:val="lowerLetter"/>
      <w:lvlText w:val="%1."/>
      <w:lvlJc w:val="left"/>
      <w:pPr>
        <w:ind w:left="1179" w:hanging="360"/>
      </w:pPr>
      <w:rPr>
        <w:rFonts w:hint="default"/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899" w:hanging="360"/>
      </w:pPr>
    </w:lvl>
    <w:lvl w:ilvl="2" w:tplc="3809001B" w:tentative="1">
      <w:start w:val="1"/>
      <w:numFmt w:val="lowerRoman"/>
      <w:lvlText w:val="%3."/>
      <w:lvlJc w:val="right"/>
      <w:pPr>
        <w:ind w:left="2619" w:hanging="180"/>
      </w:pPr>
    </w:lvl>
    <w:lvl w:ilvl="3" w:tplc="3809000F" w:tentative="1">
      <w:start w:val="1"/>
      <w:numFmt w:val="decimal"/>
      <w:lvlText w:val="%4."/>
      <w:lvlJc w:val="left"/>
      <w:pPr>
        <w:ind w:left="3339" w:hanging="360"/>
      </w:pPr>
    </w:lvl>
    <w:lvl w:ilvl="4" w:tplc="38090019" w:tentative="1">
      <w:start w:val="1"/>
      <w:numFmt w:val="lowerLetter"/>
      <w:lvlText w:val="%5."/>
      <w:lvlJc w:val="left"/>
      <w:pPr>
        <w:ind w:left="4059" w:hanging="360"/>
      </w:pPr>
    </w:lvl>
    <w:lvl w:ilvl="5" w:tplc="3809001B" w:tentative="1">
      <w:start w:val="1"/>
      <w:numFmt w:val="lowerRoman"/>
      <w:lvlText w:val="%6."/>
      <w:lvlJc w:val="right"/>
      <w:pPr>
        <w:ind w:left="4779" w:hanging="180"/>
      </w:pPr>
    </w:lvl>
    <w:lvl w:ilvl="6" w:tplc="3809000F" w:tentative="1">
      <w:start w:val="1"/>
      <w:numFmt w:val="decimal"/>
      <w:lvlText w:val="%7."/>
      <w:lvlJc w:val="left"/>
      <w:pPr>
        <w:ind w:left="5499" w:hanging="360"/>
      </w:pPr>
    </w:lvl>
    <w:lvl w:ilvl="7" w:tplc="38090019" w:tentative="1">
      <w:start w:val="1"/>
      <w:numFmt w:val="lowerLetter"/>
      <w:lvlText w:val="%8."/>
      <w:lvlJc w:val="left"/>
      <w:pPr>
        <w:ind w:left="6219" w:hanging="360"/>
      </w:pPr>
    </w:lvl>
    <w:lvl w:ilvl="8" w:tplc="3809001B" w:tentative="1">
      <w:start w:val="1"/>
      <w:numFmt w:val="lowerRoman"/>
      <w:lvlText w:val="%9."/>
      <w:lvlJc w:val="right"/>
      <w:pPr>
        <w:ind w:left="6939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3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369"/>
    <w:rsid w:val="0002482E"/>
    <w:rsid w:val="00050324"/>
    <w:rsid w:val="000A0150"/>
    <w:rsid w:val="000B658A"/>
    <w:rsid w:val="000C2A63"/>
    <w:rsid w:val="000E63C9"/>
    <w:rsid w:val="000F090A"/>
    <w:rsid w:val="000F1202"/>
    <w:rsid w:val="00130E9D"/>
    <w:rsid w:val="00150A6D"/>
    <w:rsid w:val="00177F3F"/>
    <w:rsid w:val="00185B35"/>
    <w:rsid w:val="001F2BC8"/>
    <w:rsid w:val="001F5F6B"/>
    <w:rsid w:val="00243EBC"/>
    <w:rsid w:val="00246A35"/>
    <w:rsid w:val="00284348"/>
    <w:rsid w:val="00290599"/>
    <w:rsid w:val="002C7DCB"/>
    <w:rsid w:val="002E7EA9"/>
    <w:rsid w:val="002F51F5"/>
    <w:rsid w:val="00312137"/>
    <w:rsid w:val="00330359"/>
    <w:rsid w:val="0033762F"/>
    <w:rsid w:val="00366C7E"/>
    <w:rsid w:val="00384EA3"/>
    <w:rsid w:val="003A0461"/>
    <w:rsid w:val="003A39A1"/>
    <w:rsid w:val="003C2191"/>
    <w:rsid w:val="003D3863"/>
    <w:rsid w:val="003F000D"/>
    <w:rsid w:val="004110DE"/>
    <w:rsid w:val="0044085A"/>
    <w:rsid w:val="004517ED"/>
    <w:rsid w:val="00491C33"/>
    <w:rsid w:val="00491E60"/>
    <w:rsid w:val="004B21A5"/>
    <w:rsid w:val="004E1369"/>
    <w:rsid w:val="005037F0"/>
    <w:rsid w:val="00516A86"/>
    <w:rsid w:val="005275F6"/>
    <w:rsid w:val="0056316E"/>
    <w:rsid w:val="00572102"/>
    <w:rsid w:val="005E5B52"/>
    <w:rsid w:val="005F1BB0"/>
    <w:rsid w:val="00613CA0"/>
    <w:rsid w:val="00656C4D"/>
    <w:rsid w:val="0067111F"/>
    <w:rsid w:val="006B6009"/>
    <w:rsid w:val="006E5716"/>
    <w:rsid w:val="007302B3"/>
    <w:rsid w:val="00730733"/>
    <w:rsid w:val="00730E3A"/>
    <w:rsid w:val="00736AAF"/>
    <w:rsid w:val="00765B2A"/>
    <w:rsid w:val="00783A34"/>
    <w:rsid w:val="0078550F"/>
    <w:rsid w:val="007B2F3D"/>
    <w:rsid w:val="007C6B52"/>
    <w:rsid w:val="007D16C5"/>
    <w:rsid w:val="00812122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778CD"/>
    <w:rsid w:val="00990140"/>
    <w:rsid w:val="009B548F"/>
    <w:rsid w:val="009B7070"/>
    <w:rsid w:val="009C7720"/>
    <w:rsid w:val="009D3290"/>
    <w:rsid w:val="00A23AFA"/>
    <w:rsid w:val="00A31B3E"/>
    <w:rsid w:val="00A47B41"/>
    <w:rsid w:val="00A532F3"/>
    <w:rsid w:val="00A8489E"/>
    <w:rsid w:val="00AC1B2F"/>
    <w:rsid w:val="00AC29F3"/>
    <w:rsid w:val="00B231E5"/>
    <w:rsid w:val="00BE5FD7"/>
    <w:rsid w:val="00C02B87"/>
    <w:rsid w:val="00C4086D"/>
    <w:rsid w:val="00CA0D3C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40B25"/>
    <w:rsid w:val="00E620B0"/>
    <w:rsid w:val="00E81B40"/>
    <w:rsid w:val="00EF555B"/>
    <w:rsid w:val="00F027BB"/>
    <w:rsid w:val="00F11DCF"/>
    <w:rsid w:val="00F162EA"/>
    <w:rsid w:val="00F52D27"/>
    <w:rsid w:val="00F76D58"/>
    <w:rsid w:val="00F83527"/>
    <w:rsid w:val="00FB1F4A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D78959"/>
  <w15:docId w15:val="{F5DD6FAC-1EFB-4761-936E-A4BAA0561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3F00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Caption">
    <w:name w:val="caption"/>
    <w:basedOn w:val="Normal"/>
    <w:next w:val="Normal"/>
    <w:uiPriority w:val="99"/>
    <w:unhideWhenUsed/>
    <w:rsid w:val="003A0461"/>
    <w:pPr>
      <w:spacing w:after="200" w:line="240" w:lineRule="auto"/>
    </w:pPr>
    <w:rPr>
      <w:i/>
      <w:iCs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5"/>
    <w:rsid w:val="003F000D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customStyle="1" w:styleId="Style1">
    <w:name w:val="Style1"/>
    <w:basedOn w:val="Heading3"/>
    <w:link w:val="Style1Char"/>
    <w:qFormat/>
    <w:rsid w:val="003F000D"/>
  </w:style>
  <w:style w:type="character" w:styleId="Hyperlink">
    <w:name w:val="Hyperlink"/>
    <w:basedOn w:val="DefaultParagraphFont"/>
    <w:uiPriority w:val="99"/>
    <w:unhideWhenUsed/>
    <w:rsid w:val="006B6009"/>
    <w:rPr>
      <w:color w:val="3592CF" w:themeColor="hyperlink"/>
      <w:u w:val="single"/>
    </w:rPr>
  </w:style>
  <w:style w:type="character" w:customStyle="1" w:styleId="Style1Char">
    <w:name w:val="Style1 Char"/>
    <w:basedOn w:val="Heading3Char"/>
    <w:link w:val="Style1"/>
    <w:rsid w:val="003F000D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6B600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7855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drive.google.com/drive/folders/1KypyNudCNREhDJxkkbTsgS1L0cSTDve8?usp=sharing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www.python.org/downloads/" TargetMode="External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hma\AppData\Local\Microsoft\Office\16.0\DTS\en-US%7bFC83F5C5-CB33-4117-9DD2-240EE5A208D0%7d\%7bE850B4EF-A984-41D0-AAA7-927D0ACB2A25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0EF9FA06F4A4BF19D0E9C5C4375D9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5065E8-017B-4680-B68B-6BB0549DD06D}"/>
      </w:docPartPr>
      <w:docPartBody>
        <w:p w:rsidR="00D610A6" w:rsidRDefault="00867879">
          <w:pPr>
            <w:pStyle w:val="C0EF9FA06F4A4BF19D0E9C5C4375D90D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December 6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79"/>
    <w:rsid w:val="00867879"/>
    <w:rsid w:val="00B631E9"/>
    <w:rsid w:val="00D61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C0EF9FA06F4A4BF19D0E9C5C4375D90D">
    <w:name w:val="C0EF9FA06F4A4BF19D0E9C5C4375D90D"/>
  </w:style>
  <w:style w:type="paragraph" w:customStyle="1" w:styleId="5D5E8F21F4B74C9DA18705363D609621">
    <w:name w:val="5D5E8F21F4B74C9DA18705363D609621"/>
  </w:style>
  <w:style w:type="paragraph" w:customStyle="1" w:styleId="F9784AB72DB1409A86B9DCA66A1C78C1">
    <w:name w:val="F9784AB72DB1409A86B9DCA66A1C78C1"/>
  </w:style>
  <w:style w:type="paragraph" w:customStyle="1" w:styleId="95F100B6F736417AB86509AEB92A6FB8">
    <w:name w:val="95F100B6F736417AB86509AEB92A6FB8"/>
  </w:style>
  <w:style w:type="paragraph" w:customStyle="1" w:styleId="667C388D5AAD4D4793089DC44A25D75C">
    <w:name w:val="667C388D5AAD4D4793089DC44A25D75C"/>
  </w:style>
  <w:style w:type="paragraph" w:customStyle="1" w:styleId="30DB4383C4D3469E82785341A672CBB5">
    <w:name w:val="30DB4383C4D3469E82785341A672CBB5"/>
  </w:style>
  <w:style w:type="paragraph" w:customStyle="1" w:styleId="8261DB26840342E2A8D360996FA98ACA">
    <w:name w:val="8261DB26840342E2A8D360996FA98ACA"/>
  </w:style>
  <w:style w:type="paragraph" w:customStyle="1" w:styleId="5F3A1DF0B1DD40A197DDBC70040AFACE">
    <w:name w:val="5F3A1DF0B1DD40A197DDBC70040AFA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5DDAA-6DF3-450C-BEB2-578DB1A8B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{E850B4EF-A984-41D0-AAA7-927D0ACB2A25}tf16392850_win32</Template>
  <TotalTime>294</TotalTime>
  <Pages>21</Pages>
  <Words>1189</Words>
  <Characters>6781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Maulana Yusuf</dc:creator>
  <cp:keywords/>
  <cp:lastModifiedBy>Maulana Yusuf</cp:lastModifiedBy>
  <cp:revision>6</cp:revision>
  <cp:lastPrinted>2020-12-06T13:43:00Z</cp:lastPrinted>
  <dcterms:created xsi:type="dcterms:W3CDTF">2020-12-06T08:49:00Z</dcterms:created>
  <dcterms:modified xsi:type="dcterms:W3CDTF">2020-12-06T14:20:00Z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